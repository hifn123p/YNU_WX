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623E21" w14:textId="77777777" w:rsidR="00B22AD6" w:rsidRDefault="002F6842" w:rsidP="00720582">
      <w:pPr>
        <w:ind w:firstLineChars="50" w:firstLine="195"/>
        <w:rPr>
          <w:sz w:val="36"/>
          <w:szCs w:val="36"/>
        </w:rPr>
      </w:pPr>
      <w:r>
        <w:rPr>
          <w:b/>
          <w:bCs/>
          <w:sz w:val="36"/>
          <w:szCs w:val="36"/>
        </w:rPr>
        <w:t>201</w:t>
      </w:r>
      <w:r>
        <w:rPr>
          <w:rFonts w:hint="eastAsia"/>
          <w:b/>
          <w:bCs/>
          <w:sz w:val="36"/>
          <w:szCs w:val="36"/>
        </w:rPr>
        <w:t>8</w:t>
      </w:r>
      <w:r>
        <w:rPr>
          <w:rFonts w:hint="eastAsia"/>
          <w:b/>
          <w:bCs/>
          <w:sz w:val="36"/>
          <w:szCs w:val="36"/>
        </w:rPr>
        <w:t>年春季学期研究生课程</w:t>
      </w:r>
    </w:p>
    <w:p w14:paraId="7DF63F04" w14:textId="5FDEC568" w:rsidR="00B22AD6" w:rsidRPr="00A62853" w:rsidRDefault="00A62853" w:rsidP="00A62853">
      <w:pPr>
        <w:ind w:left="840"/>
        <w:rPr>
          <w:sz w:val="36"/>
          <w:szCs w:val="36"/>
        </w:rPr>
      </w:pPr>
      <w:r>
        <w:rPr>
          <w:rFonts w:hint="eastAsia"/>
          <w:sz w:val="36"/>
          <w:szCs w:val="36"/>
        </w:rPr>
        <w:t>—</w:t>
      </w:r>
      <w:r w:rsidRPr="00A62853">
        <w:rPr>
          <w:rFonts w:hint="eastAsia"/>
          <w:sz w:val="36"/>
          <w:szCs w:val="36"/>
        </w:rPr>
        <w:t>计算机综合实践</w:t>
      </w:r>
    </w:p>
    <w:p w14:paraId="6ADC8425" w14:textId="77777777" w:rsidR="00B22AD6" w:rsidRDefault="00B22AD6"/>
    <w:p w14:paraId="28C67DD9" w14:textId="77777777" w:rsidR="00B22AD6" w:rsidRDefault="00B22AD6"/>
    <w:p w14:paraId="148C0487" w14:textId="77777777" w:rsidR="00A62853" w:rsidRDefault="00A62853">
      <w:pPr>
        <w:snapToGrid w:val="0"/>
        <w:spacing w:line="360" w:lineRule="auto"/>
        <w:jc w:val="center"/>
        <w:rPr>
          <w:sz w:val="32"/>
          <w:szCs w:val="32"/>
        </w:rPr>
      </w:pPr>
    </w:p>
    <w:p w14:paraId="046F88EC" w14:textId="77777777" w:rsidR="00B22AD6" w:rsidRDefault="002F6842">
      <w:pPr>
        <w:snapToGrid w:val="0"/>
        <w:spacing w:line="360" w:lineRule="auto"/>
        <w:jc w:val="center"/>
        <w:rPr>
          <w:rFonts w:ascii="黑体" w:eastAsia="黑体" w:hAnsi="黑体" w:cs="黑体"/>
          <w:b/>
          <w:bCs/>
          <w:sz w:val="72"/>
          <w:szCs w:val="144"/>
        </w:rPr>
      </w:pPr>
      <w:r>
        <w:rPr>
          <w:rFonts w:ascii="黑体" w:eastAsia="黑体" w:hAnsi="黑体" w:cs="黑体" w:hint="eastAsia"/>
          <w:b/>
          <w:bCs/>
          <w:sz w:val="72"/>
          <w:szCs w:val="144"/>
        </w:rPr>
        <w:t>YNU课表项目说明文档</w:t>
      </w:r>
    </w:p>
    <w:p w14:paraId="45E486D9" w14:textId="77777777" w:rsidR="00B22AD6" w:rsidRDefault="00B22AD6"/>
    <w:p w14:paraId="6B1606C0" w14:textId="77777777" w:rsidR="00B22AD6" w:rsidRDefault="002F6842" w:rsidP="00720582">
      <w:pPr>
        <w:ind w:leftChars="300" w:left="630" w:firstLineChars="1250" w:firstLine="2840"/>
        <w:jc w:val="left"/>
      </w:pPr>
      <w:r>
        <w:rPr>
          <w:b/>
          <w:bCs/>
          <w:noProof/>
        </w:rPr>
        <w:drawing>
          <wp:inline distT="0" distB="0" distL="0" distR="0" wp14:anchorId="1A1A162C" wp14:editId="75D145DC">
            <wp:extent cx="1699895" cy="1619250"/>
            <wp:effectExtent l="0" t="0" r="6985" b="11430"/>
            <wp:docPr id="49" name="Picture 6" descr="云大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6" descr="云大校徽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2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DE5F" w14:textId="77777777" w:rsidR="00B22AD6" w:rsidRDefault="00B22AD6"/>
    <w:p w14:paraId="7A18CEA1" w14:textId="77777777" w:rsidR="00B22AD6" w:rsidRDefault="00B22AD6"/>
    <w:p w14:paraId="24BBFAD0" w14:textId="77777777" w:rsidR="00B22AD6" w:rsidRDefault="00B22AD6"/>
    <w:p w14:paraId="5A91CF02" w14:textId="77777777" w:rsidR="00B22AD6" w:rsidRDefault="00B22AD6"/>
    <w:p w14:paraId="26BF6A94" w14:textId="77777777" w:rsidR="00B22AD6" w:rsidRDefault="00B22AD6"/>
    <w:p w14:paraId="186863FE" w14:textId="77777777" w:rsidR="00B22AD6" w:rsidRDefault="00B22AD6"/>
    <w:p w14:paraId="77D0D1E6" w14:textId="77777777" w:rsidR="00B22AD6" w:rsidRDefault="00B22AD6"/>
    <w:p w14:paraId="21116176" w14:textId="77777777" w:rsidR="00B22AD6" w:rsidRDefault="00B22AD6"/>
    <w:p w14:paraId="32D4BDEA" w14:textId="1CC25FE2" w:rsidR="00B22AD6" w:rsidRDefault="002F6842">
      <w:pPr>
        <w:spacing w:afterLines="50" w:after="156" w:line="360" w:lineRule="auto"/>
        <w:ind w:firstLineChars="650" w:firstLine="1820"/>
        <w:rPr>
          <w:rFonts w:asciiTheme="minorEastAsia" w:hAnsiTheme="minorEastAsia"/>
          <w:sz w:val="28"/>
          <w:szCs w:val="28"/>
          <w:u w:val="single"/>
        </w:rPr>
      </w:pPr>
      <w:r>
        <w:rPr>
          <w:rFonts w:asciiTheme="minorEastAsia" w:hAnsiTheme="minorEastAsia" w:hint="eastAsia"/>
          <w:sz w:val="28"/>
          <w:szCs w:val="28"/>
        </w:rPr>
        <w:t>授课：</w:t>
      </w:r>
      <w:r>
        <w:rPr>
          <w:rFonts w:asciiTheme="minorEastAsia" w:hAnsiTheme="minorEastAsia" w:hint="eastAsia"/>
          <w:sz w:val="28"/>
          <w:szCs w:val="28"/>
          <w:u w:val="single"/>
        </w:rPr>
        <w:t xml:space="preserve">           张彬彬           </w:t>
      </w:r>
      <w:r w:rsidR="00A62853">
        <w:rPr>
          <w:rFonts w:asciiTheme="minorEastAsia" w:hAnsiTheme="minorEastAsia" w:hint="eastAsia"/>
          <w:sz w:val="28"/>
          <w:szCs w:val="28"/>
          <w:u w:val="single"/>
        </w:rPr>
        <w:t xml:space="preserve">  </w:t>
      </w:r>
    </w:p>
    <w:p w14:paraId="26868FE1" w14:textId="77777777" w:rsidR="00B22AD6" w:rsidRDefault="002F6842">
      <w:pPr>
        <w:spacing w:afterLines="50" w:after="156" w:line="360" w:lineRule="auto"/>
        <w:rPr>
          <w:rFonts w:asciiTheme="minorEastAsia" w:hAnsiTheme="minorEastAsia"/>
          <w:sz w:val="28"/>
          <w:szCs w:val="28"/>
          <w:u w:val="single"/>
        </w:rPr>
      </w:pPr>
      <w:r>
        <w:rPr>
          <w:rFonts w:hint="eastAsia"/>
        </w:rPr>
        <w:t xml:space="preserve">               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组员</w:t>
      </w:r>
      <w:r>
        <w:rPr>
          <w:rFonts w:asciiTheme="minorEastAsia" w:hAnsiTheme="minorEastAsia" w:hint="eastAsia"/>
          <w:sz w:val="28"/>
          <w:szCs w:val="28"/>
        </w:rPr>
        <w:t>：</w:t>
      </w:r>
      <w:r>
        <w:rPr>
          <w:rFonts w:asciiTheme="minorEastAsia" w:hAnsiTheme="minorEastAsia" w:hint="eastAsia"/>
          <w:sz w:val="28"/>
          <w:szCs w:val="28"/>
          <w:u w:val="single"/>
        </w:rPr>
        <w:t xml:space="preserve"> 马董  任永辉  李应涛  杨宇迪 </w:t>
      </w:r>
    </w:p>
    <w:p w14:paraId="134A645C" w14:textId="77777777" w:rsidR="00B22AD6" w:rsidRDefault="002F6842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       </w:t>
      </w:r>
    </w:p>
    <w:p w14:paraId="27F8EB0D" w14:textId="77777777" w:rsidR="00B22AD6" w:rsidRDefault="00B22AD6">
      <w:pPr>
        <w:rPr>
          <w:rFonts w:asciiTheme="minorEastAsia" w:hAnsiTheme="minorEastAsia"/>
          <w:sz w:val="28"/>
          <w:szCs w:val="28"/>
        </w:rPr>
      </w:pPr>
    </w:p>
    <w:p w14:paraId="135E0C18" w14:textId="77777777" w:rsidR="00B22AD6" w:rsidRDefault="00B22AD6">
      <w:pPr>
        <w:rPr>
          <w:rFonts w:asciiTheme="minorEastAsia" w:hAnsiTheme="minorEastAsia"/>
          <w:sz w:val="28"/>
          <w:szCs w:val="28"/>
        </w:rPr>
      </w:pPr>
    </w:p>
    <w:p w14:paraId="1A02BB4E" w14:textId="77777777" w:rsidR="00B22AD6" w:rsidRDefault="002F684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                 2018年 7 月 5 日</w:t>
      </w:r>
    </w:p>
    <w:p w14:paraId="75D856DB" w14:textId="77777777" w:rsidR="00B22AD6" w:rsidRDefault="00B22AD6">
      <w:pPr>
        <w:widowControl/>
        <w:jc w:val="center"/>
        <w:rPr>
          <w:rFonts w:asciiTheme="minorEastAsia" w:hAnsiTheme="minorEastAsia"/>
          <w:sz w:val="28"/>
          <w:szCs w:val="28"/>
        </w:rPr>
        <w:sectPr w:rsidR="00B22AD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bookmarkStart w:id="0" w:name="_Toc26285_WPSOffice_Level1" w:displacedByCustomXml="next"/>
    <w:bookmarkStart w:id="1" w:name="_Toc7153_WPSOffice_Level1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4"/>
          <w:lang w:val="zh-CN"/>
        </w:rPr>
        <w:id w:val="129294111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07890041" w14:textId="77777777" w:rsidR="00720582" w:rsidRDefault="00720582" w:rsidP="00D006DB">
          <w:pPr>
            <w:pStyle w:val="TOC"/>
            <w:jc w:val="center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15DF90CC" w14:textId="77777777" w:rsidR="00D006DB" w:rsidRDefault="00720582">
          <w:pPr>
            <w:pStyle w:val="10"/>
            <w:tabs>
              <w:tab w:val="right" w:leader="dot" w:pos="8296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D006DB">
            <w:rPr>
              <w:noProof/>
            </w:rPr>
            <w:t xml:space="preserve">1 </w:t>
          </w:r>
          <w:r w:rsidR="00D006DB">
            <w:rPr>
              <w:rFonts w:hint="eastAsia"/>
              <w:noProof/>
            </w:rPr>
            <w:t>选题说明</w:t>
          </w:r>
          <w:r w:rsidR="00D006DB">
            <w:rPr>
              <w:noProof/>
            </w:rPr>
            <w:tab/>
          </w:r>
          <w:r w:rsidR="00D006DB">
            <w:rPr>
              <w:noProof/>
            </w:rPr>
            <w:fldChar w:fldCharType="begin"/>
          </w:r>
          <w:r w:rsidR="00D006DB">
            <w:rPr>
              <w:noProof/>
            </w:rPr>
            <w:instrText xml:space="preserve"> PAGEREF _Toc392447860 \h </w:instrText>
          </w:r>
          <w:r w:rsidR="00D006DB">
            <w:rPr>
              <w:noProof/>
            </w:rPr>
          </w:r>
          <w:r w:rsidR="00D006DB">
            <w:rPr>
              <w:noProof/>
            </w:rPr>
            <w:fldChar w:fldCharType="separate"/>
          </w:r>
          <w:r w:rsidR="00D006DB">
            <w:rPr>
              <w:noProof/>
            </w:rPr>
            <w:t>1</w:t>
          </w:r>
          <w:r w:rsidR="00D006DB">
            <w:rPr>
              <w:noProof/>
            </w:rPr>
            <w:fldChar w:fldCharType="end"/>
          </w:r>
        </w:p>
        <w:p w14:paraId="3CC2A313" w14:textId="77777777" w:rsidR="00D006DB" w:rsidRDefault="00D006DB">
          <w:pPr>
            <w:pStyle w:val="10"/>
            <w:tabs>
              <w:tab w:val="right" w:leader="dot" w:pos="8296"/>
            </w:tabs>
            <w:rPr>
              <w:b w:val="0"/>
              <w:noProof/>
            </w:rPr>
          </w:pPr>
          <w:r>
            <w:rPr>
              <w:noProof/>
            </w:rPr>
            <w:t xml:space="preserve">2 </w:t>
          </w:r>
          <w:r>
            <w:rPr>
              <w:rFonts w:hint="eastAsia"/>
              <w:noProof/>
            </w:rPr>
            <w:t>需求分析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1F6D5E3" w14:textId="77777777" w:rsidR="00D006DB" w:rsidRDefault="00D006DB">
          <w:pPr>
            <w:pStyle w:val="20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2.1</w:t>
          </w:r>
          <w:r>
            <w:rPr>
              <w:rFonts w:hint="eastAsia"/>
              <w:noProof/>
            </w:rPr>
            <w:t>项目概述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457831F7" w14:textId="77777777" w:rsidR="00D006DB" w:rsidRDefault="00D006DB">
          <w:pPr>
            <w:pStyle w:val="3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2.1.1 </w:t>
          </w:r>
          <w:r>
            <w:rPr>
              <w:rFonts w:hint="eastAsia"/>
              <w:noProof/>
            </w:rPr>
            <w:t>待开发软件的一般概述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F21BC07" w14:textId="77777777" w:rsidR="00D006DB" w:rsidRDefault="00D006DB">
          <w:pPr>
            <w:pStyle w:val="3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2.1.2 </w:t>
          </w:r>
          <w:r>
            <w:rPr>
              <w:rFonts w:hint="eastAsia"/>
              <w:noProof/>
            </w:rPr>
            <w:t>待开发软件的功能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3C373694" w14:textId="77777777" w:rsidR="00D006DB" w:rsidRDefault="00D006DB">
          <w:pPr>
            <w:pStyle w:val="3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2.1.3 </w:t>
          </w:r>
          <w:r>
            <w:rPr>
              <w:rFonts w:hint="eastAsia"/>
              <w:noProof/>
            </w:rPr>
            <w:t>用户特征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D35A408" w14:textId="77777777" w:rsidR="00D006DB" w:rsidRDefault="00D006DB">
          <w:pPr>
            <w:pStyle w:val="3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2.1.4</w:t>
          </w:r>
          <w:r>
            <w:rPr>
              <w:rFonts w:hint="eastAsia"/>
              <w:noProof/>
            </w:rPr>
            <w:t>运行环境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DE29FB1" w14:textId="77777777" w:rsidR="00D006DB" w:rsidRDefault="00D006DB">
          <w:pPr>
            <w:pStyle w:val="3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2.1.5 </w:t>
          </w:r>
          <w:r>
            <w:rPr>
              <w:rFonts w:hint="eastAsia"/>
              <w:noProof/>
            </w:rPr>
            <w:t>条件和限制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A1552DE" w14:textId="77777777" w:rsidR="00D006DB" w:rsidRDefault="00D006DB">
          <w:pPr>
            <w:pStyle w:val="20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2.2</w:t>
          </w:r>
          <w:r>
            <w:rPr>
              <w:rFonts w:hint="eastAsia"/>
              <w:noProof/>
            </w:rPr>
            <w:t>用户界面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F18FB5F" w14:textId="77777777" w:rsidR="00D006DB" w:rsidRDefault="00D006DB">
          <w:pPr>
            <w:pStyle w:val="20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 xml:space="preserve">2.3 </w:t>
          </w:r>
          <w:r>
            <w:rPr>
              <w:rFonts w:hint="eastAsia"/>
              <w:noProof/>
            </w:rPr>
            <w:t>系统功能需求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C703492" w14:textId="77777777" w:rsidR="00D006DB" w:rsidRDefault="00D006DB">
          <w:pPr>
            <w:pStyle w:val="3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2.3.1</w:t>
          </w:r>
          <w:r>
            <w:rPr>
              <w:rFonts w:hint="eastAsia"/>
              <w:noProof/>
            </w:rPr>
            <w:t>功能划分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79D7C57" w14:textId="77777777" w:rsidR="00D006DB" w:rsidRDefault="00D006DB">
          <w:pPr>
            <w:pStyle w:val="3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2.3.2</w:t>
          </w:r>
          <w:r>
            <w:rPr>
              <w:rFonts w:hint="eastAsia"/>
              <w:noProof/>
            </w:rPr>
            <w:t>功能描述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FB7CB08" w14:textId="77777777" w:rsidR="00D006DB" w:rsidRDefault="00D006DB">
          <w:pPr>
            <w:pStyle w:val="3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2.3.3</w:t>
          </w:r>
          <w:r>
            <w:rPr>
              <w:rFonts w:hint="eastAsia"/>
              <w:noProof/>
            </w:rPr>
            <w:t>说明和优先级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8F4B8F1" w14:textId="77777777" w:rsidR="00D006DB" w:rsidRDefault="00D006DB">
          <w:pPr>
            <w:pStyle w:val="3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2.3.4</w:t>
          </w:r>
          <w:r>
            <w:rPr>
              <w:rFonts w:hint="eastAsia"/>
              <w:noProof/>
            </w:rPr>
            <w:t>激励／响应序列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F67B084" w14:textId="77777777" w:rsidR="00D006DB" w:rsidRDefault="00D006DB">
          <w:pPr>
            <w:pStyle w:val="3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2.3.5</w:t>
          </w:r>
          <w:r>
            <w:rPr>
              <w:rFonts w:hint="eastAsia"/>
              <w:noProof/>
            </w:rPr>
            <w:t>输入／输出数据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7EBB648" w14:textId="77777777" w:rsidR="00D006DB" w:rsidRDefault="00D006DB">
          <w:pPr>
            <w:pStyle w:val="20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2.4</w:t>
          </w:r>
          <w:r>
            <w:rPr>
              <w:rFonts w:hint="eastAsia"/>
              <w:noProof/>
            </w:rPr>
            <w:t>分析模型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8BCCB96" w14:textId="77777777" w:rsidR="00D006DB" w:rsidRDefault="00D006DB">
          <w:pPr>
            <w:pStyle w:val="3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2.4.1</w:t>
          </w:r>
          <w:r>
            <w:rPr>
              <w:rFonts w:hint="eastAsia"/>
              <w:noProof/>
            </w:rPr>
            <w:t>用例图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DDB14C1" w14:textId="77777777" w:rsidR="00D006DB" w:rsidRDefault="00D006DB">
          <w:pPr>
            <w:pStyle w:val="30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2.4.2 E-R</w:t>
          </w:r>
          <w:r>
            <w:rPr>
              <w:rFonts w:hint="eastAsia"/>
              <w:noProof/>
            </w:rPr>
            <w:t>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8B81319" w14:textId="77777777" w:rsidR="00D006DB" w:rsidRDefault="00D006DB">
          <w:pPr>
            <w:pStyle w:val="10"/>
            <w:tabs>
              <w:tab w:val="right" w:leader="dot" w:pos="8296"/>
            </w:tabs>
            <w:rPr>
              <w:b w:val="0"/>
              <w:noProof/>
            </w:rPr>
          </w:pPr>
          <w:r>
            <w:rPr>
              <w:noProof/>
            </w:rPr>
            <w:t xml:space="preserve">3 </w:t>
          </w:r>
          <w:r>
            <w:rPr>
              <w:rFonts w:hint="eastAsia"/>
              <w:noProof/>
            </w:rPr>
            <w:t>软件设计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8C15788" w14:textId="77777777" w:rsidR="00D006DB" w:rsidRDefault="00D006DB">
          <w:pPr>
            <w:pStyle w:val="20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 xml:space="preserve">3.1 </w:t>
          </w:r>
          <w:r>
            <w:rPr>
              <w:rFonts w:hint="eastAsia"/>
              <w:noProof/>
            </w:rPr>
            <w:t>前端设计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C47F81D" w14:textId="77777777" w:rsidR="00D006DB" w:rsidRDefault="00D006DB">
          <w:pPr>
            <w:pStyle w:val="20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 xml:space="preserve">3.2 </w:t>
          </w:r>
          <w:r>
            <w:rPr>
              <w:rFonts w:hint="eastAsia"/>
              <w:noProof/>
            </w:rPr>
            <w:t>后端设计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006461A" w14:textId="77777777" w:rsidR="00D006DB" w:rsidRDefault="00D006DB">
          <w:pPr>
            <w:pStyle w:val="20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 xml:space="preserve">3.3 </w:t>
          </w:r>
          <w:r>
            <w:rPr>
              <w:rFonts w:hint="eastAsia"/>
              <w:noProof/>
            </w:rPr>
            <w:t>核心功能设计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BBC3DEC" w14:textId="77777777" w:rsidR="00D006DB" w:rsidRDefault="00D006DB">
          <w:pPr>
            <w:pStyle w:val="20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3.4 API</w:t>
          </w:r>
          <w:r>
            <w:rPr>
              <w:rFonts w:hint="eastAsia"/>
              <w:noProof/>
            </w:rPr>
            <w:t>接口设计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FA03E7C" w14:textId="77777777" w:rsidR="00D006DB" w:rsidRDefault="00D006DB">
          <w:pPr>
            <w:pStyle w:val="10"/>
            <w:tabs>
              <w:tab w:val="right" w:leader="dot" w:pos="8296"/>
            </w:tabs>
            <w:rPr>
              <w:b w:val="0"/>
              <w:noProof/>
            </w:rPr>
          </w:pPr>
          <w:r>
            <w:rPr>
              <w:noProof/>
            </w:rPr>
            <w:t xml:space="preserve">4 </w:t>
          </w:r>
          <w:r>
            <w:rPr>
              <w:rFonts w:hint="eastAsia"/>
              <w:noProof/>
            </w:rPr>
            <w:t>软件操作说明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189D3EA" w14:textId="77777777" w:rsidR="00D006DB" w:rsidRDefault="00D006DB">
          <w:pPr>
            <w:pStyle w:val="10"/>
            <w:tabs>
              <w:tab w:val="right" w:leader="dot" w:pos="8296"/>
            </w:tabs>
            <w:rPr>
              <w:b w:val="0"/>
              <w:noProof/>
            </w:rPr>
          </w:pPr>
          <w:r>
            <w:rPr>
              <w:noProof/>
            </w:rPr>
            <w:t>5</w:t>
          </w:r>
          <w:r>
            <w:rPr>
              <w:rFonts w:hint="eastAsia"/>
              <w:noProof/>
            </w:rPr>
            <w:t>分工说明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_Toc392447884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C8B94FB" w14:textId="77777777" w:rsidR="00720582" w:rsidRDefault="00720582">
          <w:r>
            <w:rPr>
              <w:b/>
              <w:bCs/>
              <w:noProof/>
            </w:rPr>
            <w:fldChar w:fldCharType="end"/>
          </w:r>
        </w:p>
      </w:sdtContent>
    </w:sdt>
    <w:p w14:paraId="61DF0C44" w14:textId="77777777" w:rsidR="00B22AD6" w:rsidRDefault="00B22AD6" w:rsidP="00720582">
      <w:pPr>
        <w:snapToGrid w:val="0"/>
        <w:spacing w:line="360" w:lineRule="auto"/>
        <w:rPr>
          <w:rFonts w:ascii="黑体" w:eastAsia="黑体" w:hAnsi="黑体" w:cs="黑体"/>
          <w:b/>
          <w:bCs/>
          <w:sz w:val="36"/>
          <w:szCs w:val="44"/>
        </w:rPr>
      </w:pPr>
    </w:p>
    <w:p w14:paraId="44E6778D" w14:textId="77777777" w:rsidR="00B22AD6" w:rsidRDefault="00B22AD6">
      <w:pPr>
        <w:snapToGrid w:val="0"/>
        <w:spacing w:line="360" w:lineRule="auto"/>
        <w:jc w:val="center"/>
        <w:rPr>
          <w:rFonts w:ascii="黑体" w:eastAsia="黑体" w:hAnsi="黑体" w:cs="黑体"/>
          <w:b/>
          <w:bCs/>
          <w:sz w:val="36"/>
          <w:szCs w:val="44"/>
        </w:rPr>
      </w:pPr>
    </w:p>
    <w:p w14:paraId="588536CF" w14:textId="77777777" w:rsidR="00B22AD6" w:rsidRDefault="00B22AD6">
      <w:pPr>
        <w:snapToGrid w:val="0"/>
        <w:spacing w:line="360" w:lineRule="auto"/>
        <w:jc w:val="center"/>
        <w:rPr>
          <w:rFonts w:ascii="黑体" w:eastAsia="黑体" w:hAnsi="黑体" w:cs="黑体"/>
          <w:b/>
          <w:bCs/>
          <w:sz w:val="36"/>
          <w:szCs w:val="44"/>
        </w:rPr>
      </w:pPr>
    </w:p>
    <w:p w14:paraId="09949432" w14:textId="77777777" w:rsidR="00B22AD6" w:rsidRDefault="00B22AD6">
      <w:pPr>
        <w:snapToGrid w:val="0"/>
        <w:spacing w:line="360" w:lineRule="auto"/>
        <w:jc w:val="center"/>
        <w:rPr>
          <w:rFonts w:ascii="黑体" w:eastAsia="黑体" w:hAnsi="黑体" w:cs="黑体"/>
          <w:b/>
          <w:bCs/>
          <w:sz w:val="36"/>
          <w:szCs w:val="44"/>
        </w:rPr>
      </w:pPr>
    </w:p>
    <w:p w14:paraId="2405F258" w14:textId="77777777" w:rsidR="00B22AD6" w:rsidRDefault="00B22AD6">
      <w:pPr>
        <w:snapToGrid w:val="0"/>
        <w:spacing w:line="360" w:lineRule="auto"/>
        <w:jc w:val="center"/>
        <w:rPr>
          <w:rFonts w:ascii="黑体" w:eastAsia="黑体" w:hAnsi="黑体" w:cs="黑体"/>
          <w:b/>
          <w:bCs/>
          <w:sz w:val="36"/>
          <w:szCs w:val="44"/>
        </w:rPr>
      </w:pPr>
    </w:p>
    <w:p w14:paraId="132EEBF2" w14:textId="77777777" w:rsidR="00B22AD6" w:rsidRDefault="00B22AD6" w:rsidP="00720582">
      <w:pPr>
        <w:snapToGrid w:val="0"/>
        <w:spacing w:line="360" w:lineRule="auto"/>
        <w:rPr>
          <w:rFonts w:ascii="黑体" w:eastAsia="黑体" w:hAnsi="黑体" w:cs="黑体"/>
          <w:b/>
          <w:bCs/>
          <w:sz w:val="36"/>
          <w:szCs w:val="44"/>
        </w:rPr>
      </w:pPr>
    </w:p>
    <w:p w14:paraId="0A1E4B74" w14:textId="77777777" w:rsidR="00B22AD6" w:rsidRDefault="00B22AD6">
      <w:pPr>
        <w:snapToGrid w:val="0"/>
        <w:spacing w:line="360" w:lineRule="auto"/>
        <w:jc w:val="center"/>
        <w:rPr>
          <w:rFonts w:ascii="黑体" w:eastAsia="黑体" w:hAnsi="黑体" w:cs="黑体"/>
          <w:b/>
          <w:bCs/>
          <w:sz w:val="36"/>
          <w:szCs w:val="44"/>
        </w:rPr>
        <w:sectPr w:rsidR="00B22AD6"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bookmarkStart w:id="2" w:name="_Toc13634_WPSOffice_Level1"/>
    </w:p>
    <w:p w14:paraId="47415EE2" w14:textId="77777777" w:rsidR="00B22AD6" w:rsidRDefault="002F6842">
      <w:pPr>
        <w:snapToGrid w:val="0"/>
        <w:spacing w:line="360" w:lineRule="auto"/>
        <w:jc w:val="center"/>
        <w:rPr>
          <w:rFonts w:ascii="黑体" w:eastAsia="黑体" w:hAnsi="黑体" w:cs="黑体"/>
          <w:b/>
          <w:bCs/>
          <w:sz w:val="36"/>
          <w:szCs w:val="44"/>
        </w:rPr>
      </w:pPr>
      <w:r>
        <w:rPr>
          <w:rFonts w:ascii="黑体" w:eastAsia="黑体" w:hAnsi="黑体" w:cs="黑体" w:hint="eastAsia"/>
          <w:b/>
          <w:bCs/>
          <w:sz w:val="36"/>
          <w:szCs w:val="44"/>
        </w:rPr>
        <w:lastRenderedPageBreak/>
        <w:t>YNU课表项目说明文档</w:t>
      </w:r>
      <w:bookmarkEnd w:id="2"/>
      <w:bookmarkEnd w:id="1"/>
      <w:bookmarkEnd w:id="0"/>
    </w:p>
    <w:p w14:paraId="31E1D15B" w14:textId="77777777" w:rsidR="00B22AD6" w:rsidRDefault="002F6842">
      <w:pPr>
        <w:pStyle w:val="1"/>
        <w:ind w:left="-2" w:firstLine="0"/>
      </w:pPr>
      <w:bookmarkStart w:id="3" w:name="_Toc9995_WPSOffice_Level1"/>
      <w:bookmarkStart w:id="4" w:name="_Toc3303_WPSOffice_Level1"/>
      <w:bookmarkStart w:id="5" w:name="_Toc16435_WPSOffice_Level1"/>
      <w:bookmarkStart w:id="6" w:name="_Toc392447860"/>
      <w:r>
        <w:rPr>
          <w:rFonts w:hint="eastAsia"/>
        </w:rPr>
        <w:t>1 选题说明</w:t>
      </w:r>
      <w:bookmarkEnd w:id="3"/>
      <w:bookmarkEnd w:id="4"/>
      <w:bookmarkEnd w:id="5"/>
      <w:bookmarkEnd w:id="6"/>
    </w:p>
    <w:p w14:paraId="3F294DF3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8"/>
          <w:szCs w:val="36"/>
        </w:rPr>
      </w:pPr>
      <w:r>
        <w:rPr>
          <w:rFonts w:ascii="宋体" w:eastAsia="宋体" w:hAnsi="宋体" w:cs="宋体" w:hint="eastAsia"/>
          <w:sz w:val="24"/>
          <w:szCs w:val="32"/>
        </w:rPr>
        <w:t>当前信息技术飞速发展，对学校教育产生了巨大冲击，从教育环境、教育模式到教育理念、教育目标，都在这场冲击中发生着变革。数字化校园建设是学校一项基础性、长期性和经常性的工作，是学校建设和人才培养的重要组成部分，其建设水平是学校整体办学水平、学校形象和地位的重要标志。数字化校园工程又是建设开放性一流学校的标志性工程，是学校改革与发展战略不可缺少的组成部分。以高性能校园网为基础，实现电子教务管理、电子校务管理、科研管理、教学资源管理、后勤与服务管理的全面整合，达到信息化增值服务的目的，是信息经济条件下学校发展的大势所趋。YUN课表是面向云南大学研究生的，目的是提高云南大学研究生的学习和生活效率。</w:t>
      </w:r>
    </w:p>
    <w:p w14:paraId="2EA03E77" w14:textId="77777777" w:rsidR="00B22AD6" w:rsidRDefault="002F6842">
      <w:pPr>
        <w:pStyle w:val="1"/>
      </w:pPr>
      <w:bookmarkStart w:id="7" w:name="_Toc23180_WPSOffice_Level1"/>
      <w:bookmarkStart w:id="8" w:name="_Toc31653_WPSOffice_Level1"/>
      <w:bookmarkStart w:id="9" w:name="_Toc20628_WPSOffice_Level1"/>
      <w:bookmarkStart w:id="10" w:name="_Toc392447861"/>
      <w:r>
        <w:rPr>
          <w:rFonts w:hint="eastAsia"/>
        </w:rPr>
        <w:t>2 需求分析</w:t>
      </w:r>
      <w:bookmarkEnd w:id="7"/>
      <w:bookmarkEnd w:id="8"/>
      <w:bookmarkEnd w:id="9"/>
      <w:bookmarkEnd w:id="10"/>
    </w:p>
    <w:p w14:paraId="5489373E" w14:textId="77777777" w:rsidR="00B22AD6" w:rsidRDefault="002F6842">
      <w:pPr>
        <w:pStyle w:val="2"/>
        <w:numPr>
          <w:ilvl w:val="1"/>
          <w:numId w:val="0"/>
        </w:numPr>
      </w:pPr>
      <w:bookmarkStart w:id="11" w:name="_Toc16435_WPSOffice_Level2"/>
      <w:bookmarkStart w:id="12" w:name="_Toc3303_WPSOffice_Level2"/>
      <w:bookmarkStart w:id="13" w:name="_Toc9995_WPSOffice_Level2"/>
      <w:bookmarkStart w:id="14" w:name="_Toc392447862"/>
      <w:r>
        <w:rPr>
          <w:rFonts w:hint="eastAsia"/>
        </w:rPr>
        <w:t>2.1项目概述</w:t>
      </w:r>
      <w:bookmarkEnd w:id="11"/>
      <w:bookmarkEnd w:id="12"/>
      <w:bookmarkEnd w:id="13"/>
      <w:bookmarkEnd w:id="14"/>
    </w:p>
    <w:p w14:paraId="2F192176" w14:textId="77777777" w:rsidR="00B22AD6" w:rsidRDefault="002F6842">
      <w:pPr>
        <w:pStyle w:val="3"/>
      </w:pPr>
      <w:bookmarkStart w:id="15" w:name="_Toc16435_WPSOffice_Level3"/>
      <w:bookmarkStart w:id="16" w:name="_Toc392447863"/>
      <w:r>
        <w:rPr>
          <w:rFonts w:hint="eastAsia"/>
        </w:rPr>
        <w:t>2.1.1 待开发软件的一般概述</w:t>
      </w:r>
      <w:bookmarkEnd w:id="15"/>
      <w:bookmarkEnd w:id="16"/>
    </w:p>
    <w:p w14:paraId="722580D5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此微信小程序的目的是提高学生的学习和生活效率。</w:t>
      </w:r>
    </w:p>
    <w:p w14:paraId="23CC6AD5" w14:textId="77777777" w:rsidR="00B22AD6" w:rsidRDefault="002F6842">
      <w:pPr>
        <w:pStyle w:val="3"/>
      </w:pPr>
      <w:bookmarkStart w:id="17" w:name="_Toc31653_WPSOffice_Level3"/>
      <w:bookmarkStart w:id="18" w:name="_Toc392447864"/>
      <w:r>
        <w:rPr>
          <w:rFonts w:hint="eastAsia"/>
        </w:rPr>
        <w:t>2.1.2 待开发软件的功能</w:t>
      </w:r>
      <w:bookmarkEnd w:id="17"/>
      <w:bookmarkEnd w:id="18"/>
    </w:p>
    <w:p w14:paraId="742B462B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1.此项目是微信小程序开发，应用中应该和用户的微信信息关联，比如获取微信头像，昵称。</w:t>
      </w:r>
    </w:p>
    <w:p w14:paraId="3B2FC2D4" w14:textId="77777777" w:rsidR="00B22AD6" w:rsidRDefault="002F6842">
      <w:pPr>
        <w:snapToGrid w:val="0"/>
        <w:spacing w:line="360" w:lineRule="auto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 xml:space="preserve">    2.使用该微信小程序，学生可以查看校历、课表和成绩，方便学生查询这些信息。</w:t>
      </w:r>
    </w:p>
    <w:p w14:paraId="32520560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3.使用该微信小程序，学生可以在讨论区发起话题，学生共同讨论，丰富了校园生活。</w:t>
      </w:r>
    </w:p>
    <w:p w14:paraId="0FA4FCDC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4.此微信小程序具有数据库维护功能。</w:t>
      </w:r>
    </w:p>
    <w:p w14:paraId="47853440" w14:textId="77777777" w:rsidR="00B22AD6" w:rsidRDefault="00B22AD6">
      <w:pPr>
        <w:snapToGrid w:val="0"/>
        <w:spacing w:line="360" w:lineRule="auto"/>
        <w:ind w:firstLineChars="100" w:firstLine="240"/>
        <w:rPr>
          <w:rFonts w:ascii="宋体" w:eastAsia="宋体" w:hAnsi="宋体" w:cs="宋体"/>
          <w:sz w:val="24"/>
          <w:szCs w:val="32"/>
        </w:rPr>
      </w:pPr>
    </w:p>
    <w:p w14:paraId="5C325B28" w14:textId="77777777" w:rsidR="00B22AD6" w:rsidRDefault="00B22AD6">
      <w:pPr>
        <w:snapToGrid w:val="0"/>
        <w:spacing w:line="360" w:lineRule="auto"/>
        <w:ind w:firstLineChars="100" w:firstLine="240"/>
        <w:rPr>
          <w:rFonts w:ascii="宋体" w:eastAsia="宋体" w:hAnsi="宋体" w:cs="宋体"/>
          <w:sz w:val="24"/>
          <w:szCs w:val="32"/>
        </w:rPr>
      </w:pPr>
    </w:p>
    <w:p w14:paraId="12DFFA8E" w14:textId="77777777" w:rsidR="00B22AD6" w:rsidRDefault="00B22AD6">
      <w:pPr>
        <w:snapToGrid w:val="0"/>
        <w:spacing w:line="360" w:lineRule="auto"/>
        <w:ind w:firstLineChars="100" w:firstLine="240"/>
        <w:rPr>
          <w:rFonts w:ascii="宋体" w:eastAsia="宋体" w:hAnsi="宋体" w:cs="宋体"/>
          <w:sz w:val="24"/>
          <w:szCs w:val="32"/>
        </w:rPr>
      </w:pPr>
    </w:p>
    <w:p w14:paraId="359BD814" w14:textId="77777777" w:rsidR="00B22AD6" w:rsidRPr="00720582" w:rsidRDefault="00720582" w:rsidP="00720582">
      <w:pPr>
        <w:snapToGrid w:val="0"/>
        <w:spacing w:line="360" w:lineRule="auto"/>
        <w:ind w:firstLine="420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5.</w:t>
      </w:r>
      <w:r w:rsidR="002F6842" w:rsidRPr="00720582">
        <w:rPr>
          <w:rFonts w:ascii="宋体" w:eastAsia="宋体" w:hAnsi="宋体" w:cs="宋体" w:hint="eastAsia"/>
          <w:b/>
          <w:bCs/>
          <w:sz w:val="24"/>
        </w:rPr>
        <w:t>YNU课表模块结构图</w:t>
      </w:r>
      <w:r w:rsidR="002F6842" w:rsidRPr="00720582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78720BBE" wp14:editId="4A397DEC">
            <wp:simplePos x="0" y="0"/>
            <wp:positionH relativeFrom="column">
              <wp:posOffset>389255</wp:posOffset>
            </wp:positionH>
            <wp:positionV relativeFrom="paragraph">
              <wp:posOffset>419100</wp:posOffset>
            </wp:positionV>
            <wp:extent cx="4481195" cy="2720975"/>
            <wp:effectExtent l="0" t="0" r="14605" b="6985"/>
            <wp:wrapTopAndBottom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36BD3D79" w14:textId="77777777" w:rsidR="00B22AD6" w:rsidRDefault="002F6842">
      <w:pPr>
        <w:snapToGrid w:val="0"/>
        <w:spacing w:line="360" w:lineRule="auto"/>
        <w:jc w:val="center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sz w:val="24"/>
        </w:rPr>
        <w:t>图1  YNU课表模块结构图</w:t>
      </w:r>
    </w:p>
    <w:p w14:paraId="14EC2C5E" w14:textId="77777777" w:rsidR="00B22AD6" w:rsidRDefault="002F6842">
      <w:pPr>
        <w:pStyle w:val="3"/>
      </w:pPr>
      <w:bookmarkStart w:id="19" w:name="_Toc32443_WPSOffice_Level3"/>
      <w:bookmarkStart w:id="20" w:name="_Toc392447865"/>
      <w:r>
        <w:rPr>
          <w:rFonts w:hint="eastAsia"/>
        </w:rPr>
        <w:t>2.1.3 用户特征</w:t>
      </w:r>
      <w:bookmarkEnd w:id="19"/>
      <w:bookmarkEnd w:id="20"/>
    </w:p>
    <w:p w14:paraId="436ECAB8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使用本微信小程序的用户群是云南大学研究生。</w:t>
      </w:r>
    </w:p>
    <w:p w14:paraId="0C63D402" w14:textId="77777777" w:rsidR="00B22AD6" w:rsidRDefault="002F6842">
      <w:pPr>
        <w:pStyle w:val="3"/>
      </w:pPr>
      <w:bookmarkStart w:id="21" w:name="_Toc8678_WPSOffice_Level3"/>
      <w:bookmarkStart w:id="22" w:name="_Toc392447866"/>
      <w:r>
        <w:rPr>
          <w:rFonts w:hint="eastAsia"/>
        </w:rPr>
        <w:t>2.1.4运行环境</w:t>
      </w:r>
      <w:bookmarkEnd w:id="21"/>
      <w:bookmarkEnd w:id="22"/>
    </w:p>
    <w:p w14:paraId="6CC8F810" w14:textId="77777777" w:rsidR="00B22AD6" w:rsidRDefault="002F684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bookmarkStart w:id="23" w:name="_Toc3341_WPSOffice_Level3"/>
      <w:r>
        <w:rPr>
          <w:rFonts w:ascii="宋体" w:eastAsia="宋体" w:hAnsi="宋体" w:cs="宋体" w:hint="eastAsia"/>
          <w:sz w:val="24"/>
        </w:rPr>
        <w:t>1.硬件环境</w:t>
      </w:r>
      <w:bookmarkEnd w:id="23"/>
    </w:p>
    <w:p w14:paraId="74E16583" w14:textId="77777777" w:rsidR="00B22AD6" w:rsidRDefault="002F6842" w:rsidP="00720582">
      <w:pPr>
        <w:snapToGrid w:val="0"/>
        <w:spacing w:line="360" w:lineRule="auto"/>
        <w:ind w:leftChars="300" w:left="63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智能手机。</w:t>
      </w:r>
    </w:p>
    <w:p w14:paraId="06003B6B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bookmarkStart w:id="24" w:name="_Toc32723_WPSOffice_Level3"/>
      <w:r>
        <w:rPr>
          <w:rFonts w:ascii="宋体" w:eastAsia="宋体" w:hAnsi="宋体" w:cs="宋体" w:hint="eastAsia"/>
          <w:sz w:val="24"/>
        </w:rPr>
        <w:t>2.软件环境</w:t>
      </w:r>
      <w:bookmarkEnd w:id="24"/>
    </w:p>
    <w:p w14:paraId="51F42FD7" w14:textId="77777777" w:rsidR="00B22AD6" w:rsidRDefault="002F6842">
      <w:pPr>
        <w:snapToGrid w:val="0"/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 xml:space="preserve">     </w:t>
      </w:r>
      <w:r w:rsidR="00720582">
        <w:rPr>
          <w:rFonts w:ascii="宋体" w:eastAsia="宋体" w:hAnsi="宋体" w:cs="宋体" w:hint="eastAsia"/>
          <w:sz w:val="24"/>
        </w:rPr>
        <w:t>Android</w:t>
      </w:r>
      <w:r>
        <w:rPr>
          <w:rFonts w:ascii="宋体" w:eastAsia="宋体" w:hAnsi="宋体" w:cs="宋体" w:hint="eastAsia"/>
          <w:sz w:val="24"/>
        </w:rPr>
        <w:t>或</w:t>
      </w:r>
      <w:r w:rsidR="00720582">
        <w:rPr>
          <w:rFonts w:ascii="宋体" w:eastAsia="宋体" w:hAnsi="宋体" w:cs="宋体" w:hint="eastAsia"/>
          <w:sz w:val="24"/>
        </w:rPr>
        <w:t>IOS</w:t>
      </w:r>
      <w:r>
        <w:rPr>
          <w:rFonts w:ascii="宋体" w:eastAsia="宋体" w:hAnsi="宋体" w:cs="宋体" w:hint="eastAsia"/>
          <w:sz w:val="24"/>
        </w:rPr>
        <w:t>操作系统，微信软件。</w:t>
      </w:r>
    </w:p>
    <w:p w14:paraId="1FDC3F3F" w14:textId="77777777" w:rsidR="00B22AD6" w:rsidRDefault="002F6842">
      <w:pPr>
        <w:pStyle w:val="3"/>
      </w:pPr>
      <w:bookmarkStart w:id="25" w:name="_Toc13375_WPSOffice_Level3"/>
      <w:bookmarkStart w:id="26" w:name="_Toc392447867"/>
      <w:r>
        <w:rPr>
          <w:rFonts w:hint="eastAsia"/>
        </w:rPr>
        <w:t>2.1.5 条件和限制</w:t>
      </w:r>
      <w:bookmarkEnd w:id="25"/>
      <w:bookmarkEnd w:id="26"/>
    </w:p>
    <w:p w14:paraId="5F731C31" w14:textId="77777777" w:rsidR="00B22AD6" w:rsidRDefault="002F6842">
      <w:pPr>
        <w:pStyle w:val="a7"/>
        <w:widowControl/>
        <w:shd w:val="clear" w:color="auto" w:fill="FFFFFF"/>
        <w:wordWrap w:val="0"/>
        <w:snapToGrid w:val="0"/>
        <w:spacing w:beforeAutospacing="0" w:afterAutospacing="0" w:line="360" w:lineRule="auto"/>
        <w:ind w:firstLineChars="200" w:firstLine="480"/>
        <w:jc w:val="both"/>
        <w:rPr>
          <w:rFonts w:ascii="宋体" w:eastAsia="宋体" w:hAnsi="宋体" w:cs="宋体"/>
          <w:color w:val="000000" w:themeColor="text1"/>
          <w:shd w:val="clear" w:color="auto" w:fill="FFFFFF"/>
        </w:rPr>
      </w:pPr>
      <w:r>
        <w:rPr>
          <w:rFonts w:ascii="宋体" w:eastAsia="宋体" w:hAnsi="宋体" w:cs="宋体" w:hint="eastAsia"/>
        </w:rPr>
        <w:t>YNU课表使用微信小程序开发工具和微信小程序开发语言开发，</w:t>
      </w:r>
      <w:r>
        <w:rPr>
          <w:rFonts w:ascii="宋体" w:eastAsia="宋体" w:hAnsi="宋体" w:cs="宋体" w:hint="eastAsia"/>
          <w:color w:val="000000" w:themeColor="text1"/>
          <w:shd w:val="clear" w:color="auto" w:fill="FFFFFF"/>
        </w:rPr>
        <w:fldChar w:fldCharType="begin"/>
      </w:r>
      <w:r>
        <w:rPr>
          <w:rFonts w:ascii="宋体" w:eastAsia="宋体" w:hAnsi="宋体" w:cs="宋体" w:hint="eastAsia"/>
          <w:color w:val="000000" w:themeColor="text1"/>
          <w:shd w:val="clear" w:color="auto" w:fill="FFFFFF"/>
        </w:rPr>
        <w:instrText xml:space="preserve"> HYPERLINK "http://9.cn/" \t "https://blog.csdn.net/qq_38125123/article/details/_blank" </w:instrText>
      </w:r>
      <w:r>
        <w:rPr>
          <w:rFonts w:ascii="宋体" w:eastAsia="宋体" w:hAnsi="宋体" w:cs="宋体" w:hint="eastAsia"/>
          <w:color w:val="000000" w:themeColor="text1"/>
          <w:shd w:val="clear" w:color="auto" w:fill="FFFFFF"/>
        </w:rPr>
        <w:fldChar w:fldCharType="separate"/>
      </w:r>
      <w:r>
        <w:rPr>
          <w:rStyle w:val="a8"/>
          <w:rFonts w:ascii="宋体" w:eastAsia="宋体" w:hAnsi="宋体" w:cs="宋体" w:hint="eastAsia"/>
          <w:color w:val="000000" w:themeColor="text1"/>
          <w:u w:val="none"/>
          <w:shd w:val="clear" w:color="auto" w:fill="FFFFFF"/>
        </w:rPr>
        <w:t>小程序</w:t>
      </w:r>
      <w:r>
        <w:rPr>
          <w:rFonts w:ascii="宋体" w:eastAsia="宋体" w:hAnsi="宋体" w:cs="宋体" w:hint="eastAsia"/>
          <w:color w:val="000000" w:themeColor="text1"/>
          <w:shd w:val="clear" w:color="auto" w:fill="FFFFFF"/>
        </w:rPr>
        <w:fldChar w:fldCharType="end"/>
      </w:r>
      <w:r>
        <w:rPr>
          <w:rFonts w:ascii="宋体" w:eastAsia="宋体" w:hAnsi="宋体" w:cs="宋体" w:hint="eastAsia"/>
          <w:color w:val="000000" w:themeColor="text1"/>
          <w:shd w:val="clear" w:color="auto" w:fill="FFFFFF"/>
        </w:rPr>
        <w:t>所使用的程序文件类型大致分为以下几种：</w:t>
      </w:r>
    </w:p>
    <w:p w14:paraId="5E0D6881" w14:textId="77777777" w:rsidR="00B22AD6" w:rsidRDefault="002F6842">
      <w:pPr>
        <w:pStyle w:val="a7"/>
        <w:widowControl/>
        <w:shd w:val="clear" w:color="auto" w:fill="FFFFFF"/>
        <w:wordWrap w:val="0"/>
        <w:snapToGrid w:val="0"/>
        <w:spacing w:beforeAutospacing="0" w:afterAutospacing="0" w:line="360" w:lineRule="auto"/>
        <w:ind w:firstLineChars="200" w:firstLine="480"/>
        <w:jc w:val="both"/>
        <w:rPr>
          <w:rFonts w:ascii="宋体" w:eastAsia="宋体" w:hAnsi="宋体" w:cs="宋体"/>
          <w:color w:val="000000" w:themeColor="text1"/>
        </w:rPr>
      </w:pPr>
      <w:r>
        <w:rPr>
          <w:rFonts w:ascii="宋体" w:eastAsia="宋体" w:hAnsi="宋体" w:cs="宋体" w:hint="eastAsia"/>
          <w:color w:val="000000" w:themeColor="text1"/>
          <w:shd w:val="clear" w:color="auto" w:fill="FFFFFF"/>
        </w:rPr>
        <w:t>①WXML(WeiXin Mark Language，微信标记语言)</w:t>
      </w:r>
    </w:p>
    <w:p w14:paraId="436EFB7F" w14:textId="77777777" w:rsidR="00B22AD6" w:rsidRDefault="002F6842">
      <w:pPr>
        <w:pStyle w:val="a7"/>
        <w:widowControl/>
        <w:shd w:val="clear" w:color="auto" w:fill="FFFFFF"/>
        <w:wordWrap w:val="0"/>
        <w:snapToGrid w:val="0"/>
        <w:spacing w:beforeAutospacing="0" w:afterAutospacing="0" w:line="360" w:lineRule="auto"/>
        <w:ind w:firstLineChars="200" w:firstLine="480"/>
        <w:jc w:val="both"/>
        <w:rPr>
          <w:rFonts w:ascii="宋体" w:eastAsia="宋体" w:hAnsi="宋体" w:cs="宋体"/>
          <w:color w:val="000000" w:themeColor="text1"/>
        </w:rPr>
      </w:pPr>
      <w:r>
        <w:rPr>
          <w:rFonts w:ascii="宋体" w:eastAsia="宋体" w:hAnsi="宋体" w:cs="宋体" w:hint="eastAsia"/>
          <w:color w:val="000000" w:themeColor="text1"/>
          <w:shd w:val="clear" w:color="auto" w:fill="FFFFFF"/>
        </w:rPr>
        <w:t>②WXSS(WeiXin Style Sheet，微信样式表)</w:t>
      </w:r>
    </w:p>
    <w:p w14:paraId="13B320CA" w14:textId="77777777" w:rsidR="00B22AD6" w:rsidRDefault="002F6842">
      <w:pPr>
        <w:pStyle w:val="a7"/>
        <w:widowControl/>
        <w:shd w:val="clear" w:color="auto" w:fill="FFFFFF"/>
        <w:wordWrap w:val="0"/>
        <w:snapToGrid w:val="0"/>
        <w:spacing w:beforeAutospacing="0" w:afterAutospacing="0" w:line="360" w:lineRule="auto"/>
        <w:ind w:firstLineChars="200" w:firstLine="480"/>
        <w:jc w:val="both"/>
        <w:rPr>
          <w:rFonts w:ascii="宋体" w:eastAsia="宋体" w:hAnsi="宋体" w:cs="宋体"/>
          <w:b/>
          <w:bCs/>
          <w:sz w:val="28"/>
          <w:szCs w:val="36"/>
        </w:rPr>
      </w:pPr>
      <w:r>
        <w:rPr>
          <w:rFonts w:ascii="宋体" w:eastAsia="宋体" w:hAnsi="宋体" w:cs="宋体" w:hint="eastAsia"/>
          <w:color w:val="000000" w:themeColor="text1"/>
          <w:shd w:val="clear" w:color="auto" w:fill="FFFFFF"/>
        </w:rPr>
        <w:t>③JS(Java，小程序的主体)</w:t>
      </w:r>
    </w:p>
    <w:p w14:paraId="59FD9D34" w14:textId="77777777" w:rsidR="00B22AD6" w:rsidRDefault="00B22AD6">
      <w:pPr>
        <w:snapToGrid w:val="0"/>
        <w:spacing w:line="360" w:lineRule="auto"/>
        <w:rPr>
          <w:rFonts w:ascii="宋体" w:eastAsia="宋体" w:hAnsi="宋体" w:cs="宋体"/>
          <w:b/>
          <w:bCs/>
          <w:sz w:val="28"/>
          <w:szCs w:val="36"/>
        </w:rPr>
      </w:pPr>
    </w:p>
    <w:p w14:paraId="7184BA17" w14:textId="77777777" w:rsidR="00B22AD6" w:rsidRDefault="00B22AD6">
      <w:pPr>
        <w:snapToGrid w:val="0"/>
        <w:spacing w:line="360" w:lineRule="auto"/>
        <w:rPr>
          <w:rFonts w:ascii="宋体" w:eastAsia="宋体" w:hAnsi="宋体" w:cs="宋体"/>
          <w:b/>
          <w:bCs/>
          <w:sz w:val="28"/>
          <w:szCs w:val="36"/>
        </w:rPr>
      </w:pPr>
    </w:p>
    <w:p w14:paraId="0BE3FB45" w14:textId="77777777" w:rsidR="00B22AD6" w:rsidRDefault="002F6842">
      <w:pPr>
        <w:pStyle w:val="2"/>
        <w:numPr>
          <w:ilvl w:val="1"/>
          <w:numId w:val="0"/>
        </w:numPr>
      </w:pPr>
      <w:bookmarkStart w:id="27" w:name="_Toc31653_WPSOffice_Level2"/>
      <w:bookmarkStart w:id="28" w:name="_Toc23180_WPSOffice_Level2"/>
      <w:bookmarkStart w:id="29" w:name="_Toc20628_WPSOffice_Level2"/>
      <w:bookmarkStart w:id="30" w:name="_Toc392447868"/>
      <w:bookmarkStart w:id="31" w:name="_Toc120307671"/>
      <w:bookmarkStart w:id="32" w:name="_Toc127799076"/>
      <w:bookmarkStart w:id="33" w:name="_Toc121128967"/>
      <w:r>
        <w:rPr>
          <w:rFonts w:hint="eastAsia"/>
        </w:rPr>
        <w:lastRenderedPageBreak/>
        <w:t>2.2用户界面</w:t>
      </w:r>
      <w:bookmarkEnd w:id="27"/>
      <w:bookmarkEnd w:id="28"/>
      <w:bookmarkEnd w:id="29"/>
      <w:bookmarkEnd w:id="30"/>
    </w:p>
    <w:p w14:paraId="442B43BC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1.GUI风格：由于我们设计的是app课表，所以采用的简约清新的风格。</w:t>
      </w:r>
    </w:p>
    <w:p w14:paraId="4AD24994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2.背景和色彩：蓝色为主调，白底，蓝色标题，黑色按钮或ICON做点缀。</w:t>
      </w:r>
    </w:p>
    <w:p w14:paraId="005D9B25" w14:textId="77777777" w:rsidR="00B22AD6" w:rsidRDefault="002F6842" w:rsidP="00720582">
      <w:pPr>
        <w:snapToGrid w:val="0"/>
        <w:spacing w:line="360" w:lineRule="auto"/>
        <w:ind w:leftChars="200" w:left="42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3.字体样式：标题为黑体，正文为宋体；对齐方式：居中（固定文本），   </w:t>
      </w:r>
    </w:p>
    <w:p w14:paraId="22158EE5" w14:textId="77777777" w:rsidR="00B22AD6" w:rsidRDefault="002F6842">
      <w:pPr>
        <w:snapToGrid w:val="0"/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左对齐（填充文本）；</w:t>
      </w:r>
    </w:p>
    <w:p w14:paraId="3017A05D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</w:t>
      </w:r>
      <w:r w:rsidR="00720582">
        <w:rPr>
          <w:rFonts w:ascii="宋体" w:eastAsia="宋体" w:hAnsi="宋体" w:cs="宋体" w:hint="eastAsia"/>
          <w:sz w:val="24"/>
        </w:rPr>
        <w:t>颜色：白色</w:t>
      </w:r>
      <w:r>
        <w:rPr>
          <w:rFonts w:ascii="宋体" w:eastAsia="宋体" w:hAnsi="宋体" w:cs="宋体" w:hint="eastAsia"/>
          <w:sz w:val="24"/>
        </w:rPr>
        <w:t>为主，蓝色为辅。</w:t>
      </w:r>
    </w:p>
    <w:p w14:paraId="156FE85A" w14:textId="77777777" w:rsidR="00B22AD6" w:rsidRDefault="002F6842">
      <w:pPr>
        <w:snapToGrid w:val="0"/>
        <w:spacing w:line="360" w:lineRule="auto"/>
        <w:jc w:val="center"/>
      </w:pP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1AA090FE" wp14:editId="1CE713FA">
            <wp:extent cx="2339975" cy="4161155"/>
            <wp:effectExtent l="0" t="0" r="698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9300" w14:textId="77777777" w:rsidR="00B22AD6" w:rsidRDefault="002F6842">
      <w:pPr>
        <w:snapToGrid w:val="0"/>
        <w:spacing w:line="360" w:lineRule="auto"/>
        <w:jc w:val="center"/>
        <w:rPr>
          <w:rFonts w:ascii="宋体" w:eastAsia="宋体" w:hAnsi="宋体" w:cs="宋体"/>
          <w:sz w:val="24"/>
        </w:rPr>
      </w:pPr>
      <w:bookmarkStart w:id="34" w:name="_Toc13428_WPSOffice_Level3"/>
      <w:r>
        <w:rPr>
          <w:rFonts w:ascii="宋体" w:eastAsia="宋体" w:hAnsi="宋体" w:cs="宋体" w:hint="eastAsia"/>
          <w:sz w:val="24"/>
        </w:rPr>
        <w:t>图2  用户界面图</w:t>
      </w:r>
      <w:bookmarkEnd w:id="34"/>
    </w:p>
    <w:p w14:paraId="65E1135B" w14:textId="77777777" w:rsidR="00B22AD6" w:rsidRDefault="002F6842">
      <w:pPr>
        <w:pStyle w:val="2"/>
        <w:numPr>
          <w:ilvl w:val="1"/>
          <w:numId w:val="0"/>
        </w:numPr>
      </w:pPr>
      <w:bookmarkStart w:id="35" w:name="_Toc8926_WPSOffice_Level2"/>
      <w:bookmarkStart w:id="36" w:name="_Toc7201_WPSOffice_Level2"/>
      <w:bookmarkStart w:id="37" w:name="_Toc32443_WPSOffice_Level2"/>
      <w:bookmarkStart w:id="38" w:name="_Toc392447869"/>
      <w:r>
        <w:rPr>
          <w:rFonts w:hint="eastAsia"/>
        </w:rPr>
        <w:t>2.3 系统功能需求</w:t>
      </w:r>
      <w:bookmarkEnd w:id="35"/>
      <w:bookmarkEnd w:id="36"/>
      <w:bookmarkEnd w:id="37"/>
      <w:bookmarkEnd w:id="38"/>
    </w:p>
    <w:p w14:paraId="06B07848" w14:textId="77777777" w:rsidR="00B22AD6" w:rsidRDefault="002F6842">
      <w:pPr>
        <w:pStyle w:val="3"/>
      </w:pPr>
      <w:bookmarkStart w:id="39" w:name="_Toc20570_WPSOffice_Level3"/>
      <w:bookmarkStart w:id="40" w:name="_Toc392447870"/>
      <w:r>
        <w:rPr>
          <w:rFonts w:hint="eastAsia"/>
        </w:rPr>
        <w:t>2.3.1功能划分</w:t>
      </w:r>
      <w:bookmarkEnd w:id="39"/>
      <w:bookmarkEnd w:id="40"/>
    </w:p>
    <w:p w14:paraId="3B032884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1.创建课表</w:t>
      </w:r>
    </w:p>
    <w:p w14:paraId="033618F0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2.成绩查询</w:t>
      </w:r>
    </w:p>
    <w:p w14:paraId="4D675F84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3.校历查询</w:t>
      </w:r>
    </w:p>
    <w:p w14:paraId="11C82ADE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4.校园话题</w:t>
      </w:r>
    </w:p>
    <w:p w14:paraId="47213DF2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5.绑定微信</w:t>
      </w:r>
    </w:p>
    <w:p w14:paraId="615248B3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b/>
          <w:bCs/>
          <w:sz w:val="24"/>
          <w:szCs w:val="32"/>
        </w:rPr>
      </w:pPr>
      <w:r>
        <w:rPr>
          <w:rFonts w:ascii="宋体" w:eastAsia="宋体" w:hAnsi="宋体" w:cs="宋体" w:hint="eastAsia"/>
          <w:sz w:val="24"/>
        </w:rPr>
        <w:lastRenderedPageBreak/>
        <w:t>6.绑定教务系统</w:t>
      </w:r>
    </w:p>
    <w:p w14:paraId="2CBBE86D" w14:textId="77777777" w:rsidR="00B22AD6" w:rsidRDefault="002F6842">
      <w:pPr>
        <w:pStyle w:val="3"/>
      </w:pPr>
      <w:bookmarkStart w:id="41" w:name="_Toc2116_WPSOffice_Level3"/>
      <w:bookmarkStart w:id="42" w:name="_Toc392447871"/>
      <w:r>
        <w:rPr>
          <w:rFonts w:hint="eastAsia"/>
        </w:rPr>
        <w:t>2.3.2功能描述</w:t>
      </w:r>
      <w:bookmarkEnd w:id="41"/>
      <w:bookmarkEnd w:id="42"/>
    </w:p>
    <w:p w14:paraId="3FD05891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1.创建课表</w:t>
      </w:r>
    </w:p>
    <w:p w14:paraId="36E28AA4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通过学生的学号密码信息绑定学校的教务系统，获取到学生的课息；若不想绑定，可以手动输入课程信息创建课表。</w:t>
      </w:r>
    </w:p>
    <w:p w14:paraId="2BED98DC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2.成绩查询</w:t>
      </w:r>
    </w:p>
    <w:p w14:paraId="550DFD3F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通过学生的学号密码信息绑定学校的教务系统，获取到学生的考试成绩信息</w:t>
      </w:r>
    </w:p>
    <w:p w14:paraId="14B9451D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3.校历查询</w:t>
      </w:r>
    </w:p>
    <w:p w14:paraId="229D1A3E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显示校历信息。</w:t>
      </w:r>
    </w:p>
    <w:p w14:paraId="0004728D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4.校园动态</w:t>
      </w:r>
    </w:p>
    <w:p w14:paraId="45AB3D46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学生可以在此版块发起话题，发表文章，评论文章。</w:t>
      </w:r>
    </w:p>
    <w:p w14:paraId="555A8D28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5.绑定微信</w:t>
      </w:r>
    </w:p>
    <w:p w14:paraId="0DE6205C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YNU课表是一个微信小程序，使用者需要绑定微信账号信息。</w:t>
      </w:r>
    </w:p>
    <w:p w14:paraId="50742151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6.绑定教务系统</w:t>
      </w:r>
    </w:p>
    <w:p w14:paraId="122F0D99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通过学生的学号密码信息绑定学校的教务系统，获取教务系统的权限信息。</w:t>
      </w:r>
    </w:p>
    <w:p w14:paraId="32297303" w14:textId="77777777" w:rsidR="00B22AD6" w:rsidRDefault="002F6842">
      <w:pPr>
        <w:pStyle w:val="3"/>
      </w:pPr>
      <w:bookmarkStart w:id="43" w:name="_Toc23073_WPSOffice_Level3"/>
      <w:bookmarkStart w:id="44" w:name="_Toc392447872"/>
      <w:r>
        <w:rPr>
          <w:rFonts w:hint="eastAsia"/>
        </w:rPr>
        <w:t>2.3.3说明和优先级</w:t>
      </w:r>
      <w:bookmarkEnd w:id="43"/>
      <w:bookmarkEnd w:id="44"/>
    </w:p>
    <w:p w14:paraId="7B2DF80D" w14:textId="77777777" w:rsidR="00B22AD6" w:rsidRDefault="002F6842">
      <w:pPr>
        <w:snapToGrid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YNU课表的优先级为：课表管理（高）,成绩管理、校园头条（中），校园话题、校历（低）。</w:t>
      </w:r>
    </w:p>
    <w:p w14:paraId="2D92133E" w14:textId="77777777" w:rsidR="00B22AD6" w:rsidRDefault="00B22AD6">
      <w:pPr>
        <w:snapToGrid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32"/>
        </w:rPr>
      </w:pPr>
    </w:p>
    <w:p w14:paraId="57F90990" w14:textId="77777777" w:rsidR="00B22AD6" w:rsidRDefault="00B22AD6">
      <w:pPr>
        <w:snapToGrid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32"/>
        </w:rPr>
      </w:pPr>
    </w:p>
    <w:p w14:paraId="07F0C391" w14:textId="77777777" w:rsidR="00B22AD6" w:rsidRDefault="00B22AD6">
      <w:pPr>
        <w:snapToGrid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32"/>
        </w:rPr>
      </w:pPr>
    </w:p>
    <w:p w14:paraId="3A8B3485" w14:textId="77777777" w:rsidR="00B22AD6" w:rsidRDefault="00B22AD6">
      <w:pPr>
        <w:snapToGrid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32"/>
        </w:rPr>
      </w:pPr>
    </w:p>
    <w:p w14:paraId="096A978E" w14:textId="77777777" w:rsidR="00B22AD6" w:rsidRDefault="00B22AD6">
      <w:pPr>
        <w:snapToGrid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32"/>
        </w:rPr>
      </w:pPr>
    </w:p>
    <w:p w14:paraId="5944CFC4" w14:textId="77777777" w:rsidR="00B22AD6" w:rsidRDefault="00B22AD6">
      <w:pPr>
        <w:snapToGrid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32"/>
        </w:rPr>
      </w:pPr>
    </w:p>
    <w:p w14:paraId="3FE38059" w14:textId="77777777" w:rsidR="00B22AD6" w:rsidRDefault="00B22AD6">
      <w:pPr>
        <w:snapToGrid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32"/>
        </w:rPr>
      </w:pPr>
    </w:p>
    <w:p w14:paraId="15BFB0A0" w14:textId="77777777" w:rsidR="00B22AD6" w:rsidRDefault="00B22AD6">
      <w:pPr>
        <w:snapToGrid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32"/>
        </w:rPr>
      </w:pPr>
    </w:p>
    <w:p w14:paraId="75E798E1" w14:textId="77777777" w:rsidR="00B22AD6" w:rsidRDefault="00B22AD6">
      <w:pPr>
        <w:snapToGrid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32"/>
        </w:rPr>
      </w:pPr>
    </w:p>
    <w:p w14:paraId="50E0D6C4" w14:textId="77777777" w:rsidR="00B22AD6" w:rsidRDefault="002F6842">
      <w:pPr>
        <w:pStyle w:val="3"/>
      </w:pPr>
      <w:bookmarkStart w:id="45" w:name="_Toc25193_WPSOffice_Level3"/>
      <w:bookmarkStart w:id="46" w:name="_Toc392447873"/>
      <w:r>
        <w:rPr>
          <w:rFonts w:hint="eastAsia"/>
        </w:rPr>
        <w:lastRenderedPageBreak/>
        <w:t>2.3.4激励／响应序列</w:t>
      </w:r>
      <w:bookmarkEnd w:id="45"/>
      <w:bookmarkEnd w:id="46"/>
    </w:p>
    <w:p w14:paraId="5C9BEDC0" w14:textId="77777777" w:rsidR="00B22AD6" w:rsidRDefault="002F6842" w:rsidP="00720582">
      <w:pPr>
        <w:ind w:leftChars="200" w:left="420"/>
      </w:pPr>
      <w:r>
        <w:rPr>
          <w:rFonts w:ascii="宋体" w:eastAsia="宋体" w:hAnsi="宋体" w:cs="宋体" w:hint="eastAsia"/>
          <w:sz w:val="24"/>
          <w:szCs w:val="32"/>
        </w:rPr>
        <w:t>1.YNU课表激励／响应序列流程图。</w:t>
      </w:r>
    </w:p>
    <w:p w14:paraId="64FCC2B4" w14:textId="77777777" w:rsidR="00B22AD6" w:rsidRDefault="002F6842" w:rsidP="00720582">
      <w:pPr>
        <w:pStyle w:val="2"/>
        <w:numPr>
          <w:ilvl w:val="1"/>
          <w:numId w:val="0"/>
        </w:numPr>
        <w:spacing w:line="360" w:lineRule="auto"/>
        <w:ind w:leftChars="349" w:left="733"/>
      </w:pPr>
      <w:r>
        <w:rPr>
          <w:rFonts w:hint="eastAsia"/>
          <w:noProof/>
        </w:rPr>
        <w:drawing>
          <wp:inline distT="0" distB="0" distL="114300" distR="114300" wp14:anchorId="67F61E08" wp14:editId="67EB0C4B">
            <wp:extent cx="5272405" cy="6576060"/>
            <wp:effectExtent l="0" t="0" r="635" b="7620"/>
            <wp:docPr id="13" name="图片 13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5911" w14:textId="77777777" w:rsidR="00B22AD6" w:rsidRDefault="002F6842">
      <w:pPr>
        <w:jc w:val="center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图3  YNU课表激励／响应序列流程图</w:t>
      </w:r>
    </w:p>
    <w:p w14:paraId="0753CDAD" w14:textId="77777777" w:rsidR="00B22AD6" w:rsidRDefault="00B22AD6">
      <w:pPr>
        <w:jc w:val="center"/>
        <w:rPr>
          <w:rFonts w:ascii="宋体" w:eastAsia="宋体" w:hAnsi="宋体" w:cs="宋体"/>
          <w:sz w:val="24"/>
          <w:szCs w:val="32"/>
        </w:rPr>
      </w:pPr>
    </w:p>
    <w:p w14:paraId="350619EC" w14:textId="77777777" w:rsidR="00B22AD6" w:rsidRDefault="00B22AD6">
      <w:pPr>
        <w:jc w:val="center"/>
        <w:rPr>
          <w:rFonts w:ascii="宋体" w:eastAsia="宋体" w:hAnsi="宋体" w:cs="宋体"/>
          <w:sz w:val="24"/>
          <w:szCs w:val="32"/>
        </w:rPr>
      </w:pPr>
    </w:p>
    <w:p w14:paraId="461D55CA" w14:textId="77777777" w:rsidR="00B22AD6" w:rsidRDefault="00B22AD6">
      <w:pPr>
        <w:jc w:val="center"/>
        <w:rPr>
          <w:rFonts w:ascii="宋体" w:eastAsia="宋体" w:hAnsi="宋体" w:cs="宋体"/>
          <w:sz w:val="24"/>
          <w:szCs w:val="32"/>
        </w:rPr>
      </w:pPr>
    </w:p>
    <w:p w14:paraId="6E71052A" w14:textId="77777777" w:rsidR="00B22AD6" w:rsidRDefault="00B22AD6">
      <w:pPr>
        <w:jc w:val="center"/>
        <w:rPr>
          <w:rFonts w:ascii="宋体" w:eastAsia="宋体" w:hAnsi="宋体" w:cs="宋体"/>
          <w:sz w:val="24"/>
          <w:szCs w:val="32"/>
        </w:rPr>
      </w:pPr>
    </w:p>
    <w:p w14:paraId="00E013D9" w14:textId="77777777" w:rsidR="00B22AD6" w:rsidRDefault="00B22AD6">
      <w:pPr>
        <w:jc w:val="center"/>
        <w:rPr>
          <w:rFonts w:ascii="宋体" w:eastAsia="宋体" w:hAnsi="宋体" w:cs="宋体"/>
          <w:sz w:val="24"/>
          <w:szCs w:val="32"/>
        </w:rPr>
      </w:pPr>
    </w:p>
    <w:p w14:paraId="2F661B6A" w14:textId="77777777" w:rsidR="00B22AD6" w:rsidRDefault="002F6842" w:rsidP="00720582">
      <w:pPr>
        <w:ind w:leftChars="200" w:left="420"/>
        <w:jc w:val="left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lastRenderedPageBreak/>
        <w:t>2.创建课表获取激励／响应序列流程图。</w:t>
      </w:r>
    </w:p>
    <w:p w14:paraId="7B367218" w14:textId="77777777" w:rsidR="00B22AD6" w:rsidRDefault="002F6842">
      <w:pPr>
        <w:jc w:val="center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114300" distR="114300" wp14:anchorId="3F438EF5" wp14:editId="1DD0348F">
            <wp:extent cx="5016500" cy="6942455"/>
            <wp:effectExtent l="0" t="0" r="12700" b="6985"/>
            <wp:docPr id="14" name="图片 14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FE16" w14:textId="77777777" w:rsidR="00B22AD6" w:rsidRDefault="002F6842">
      <w:pPr>
        <w:jc w:val="center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图4 创建课表获取激励／响应序列流程图</w:t>
      </w:r>
    </w:p>
    <w:p w14:paraId="63F781DC" w14:textId="77777777" w:rsidR="00B22AD6" w:rsidRDefault="00B22AD6">
      <w:pPr>
        <w:jc w:val="center"/>
        <w:rPr>
          <w:rFonts w:ascii="宋体" w:eastAsia="宋体" w:hAnsi="宋体" w:cs="宋体"/>
          <w:sz w:val="24"/>
          <w:szCs w:val="32"/>
        </w:rPr>
      </w:pPr>
    </w:p>
    <w:p w14:paraId="293DB61B" w14:textId="77777777" w:rsidR="00B22AD6" w:rsidRDefault="00B22AD6">
      <w:pPr>
        <w:jc w:val="center"/>
        <w:rPr>
          <w:rFonts w:ascii="宋体" w:eastAsia="宋体" w:hAnsi="宋体" w:cs="宋体"/>
          <w:sz w:val="24"/>
          <w:szCs w:val="32"/>
        </w:rPr>
      </w:pPr>
    </w:p>
    <w:p w14:paraId="3F7FF3D7" w14:textId="77777777" w:rsidR="00B22AD6" w:rsidRDefault="00B22AD6">
      <w:pPr>
        <w:jc w:val="center"/>
        <w:rPr>
          <w:rFonts w:ascii="宋体" w:eastAsia="宋体" w:hAnsi="宋体" w:cs="宋体"/>
          <w:sz w:val="24"/>
          <w:szCs w:val="32"/>
        </w:rPr>
      </w:pPr>
    </w:p>
    <w:p w14:paraId="2ABA4444" w14:textId="77777777" w:rsidR="00B22AD6" w:rsidRDefault="002F6842">
      <w:pPr>
        <w:pStyle w:val="3"/>
      </w:pPr>
      <w:bookmarkStart w:id="47" w:name="_Toc20452_WPSOffice_Level3"/>
      <w:bookmarkStart w:id="48" w:name="_Toc392447874"/>
      <w:r>
        <w:rPr>
          <w:rFonts w:hint="eastAsia"/>
        </w:rPr>
        <w:lastRenderedPageBreak/>
        <w:t>2.3.5输入／输出数据</w:t>
      </w:r>
      <w:bookmarkEnd w:id="47"/>
      <w:bookmarkEnd w:id="48"/>
    </w:p>
    <w:p w14:paraId="46D9B148" w14:textId="77777777" w:rsidR="00B22AD6" w:rsidRDefault="002F684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输入：教务账号-user_name（字符串），教务密码-password（字符串），校园话题-topic（文本），校园头条-news（富文本）。</w:t>
      </w:r>
    </w:p>
    <w:p w14:paraId="2872E30F" w14:textId="77777777" w:rsidR="00B22AD6" w:rsidRDefault="002F6842">
      <w:pPr>
        <w:spacing w:line="360" w:lineRule="auto"/>
      </w:pPr>
      <w:r>
        <w:rPr>
          <w:rFonts w:ascii="宋体" w:eastAsia="宋体" w:hAnsi="宋体" w:cs="宋体" w:hint="eastAsia"/>
          <w:sz w:val="24"/>
          <w:szCs w:val="32"/>
        </w:rPr>
        <w:t xml:space="preserve">     输出：成绩单-grade（字典），课程表-courses（json），校园话题-topic（文本），校园头条-news（富文本），校历-time（date）</w:t>
      </w:r>
      <w:bookmarkEnd w:id="31"/>
      <w:bookmarkEnd w:id="32"/>
      <w:bookmarkEnd w:id="33"/>
    </w:p>
    <w:p w14:paraId="5A7D905D" w14:textId="77777777" w:rsidR="00B22AD6" w:rsidRDefault="002F6842" w:rsidP="00720582">
      <w:pPr>
        <w:pStyle w:val="2"/>
        <w:numPr>
          <w:ilvl w:val="0"/>
          <w:numId w:val="0"/>
        </w:numPr>
      </w:pPr>
      <w:bookmarkStart w:id="49" w:name="_Toc2929_WPSOffice_Level2"/>
      <w:bookmarkStart w:id="50" w:name="_Toc17237_WPSOffice_Level2"/>
      <w:bookmarkStart w:id="51" w:name="_Toc8678_WPSOffice_Level2"/>
      <w:bookmarkStart w:id="52" w:name="_Toc392447875"/>
      <w:r>
        <w:rPr>
          <w:rFonts w:hint="eastAsia"/>
        </w:rPr>
        <w:t>2.4分析模型</w:t>
      </w:r>
      <w:bookmarkEnd w:id="49"/>
      <w:bookmarkEnd w:id="50"/>
      <w:bookmarkEnd w:id="51"/>
      <w:bookmarkEnd w:id="52"/>
    </w:p>
    <w:p w14:paraId="1E18186D" w14:textId="77777777" w:rsidR="00B22AD6" w:rsidRDefault="002F6842">
      <w:pPr>
        <w:pStyle w:val="3"/>
      </w:pPr>
      <w:bookmarkStart w:id="53" w:name="_Toc13486_WPSOffice_Level3"/>
      <w:bookmarkStart w:id="54" w:name="_Toc392447876"/>
      <w:r>
        <w:rPr>
          <w:rFonts w:hint="eastAsia"/>
        </w:rPr>
        <w:t>2.4.1</w:t>
      </w:r>
      <w:bookmarkEnd w:id="53"/>
      <w:r>
        <w:rPr>
          <w:rFonts w:hint="eastAsia"/>
        </w:rPr>
        <w:t>用例图</w:t>
      </w:r>
      <w:bookmarkEnd w:id="54"/>
    </w:p>
    <w:p w14:paraId="1D6DE2DE" w14:textId="77777777" w:rsidR="00B22AD6" w:rsidRDefault="002F6842">
      <w:pPr>
        <w:jc w:val="center"/>
      </w:pPr>
      <w:r>
        <w:rPr>
          <w:noProof/>
        </w:rPr>
        <w:drawing>
          <wp:inline distT="0" distB="0" distL="114300" distR="114300" wp14:anchorId="577D0679" wp14:editId="726E3675">
            <wp:extent cx="4748530" cy="4287520"/>
            <wp:effectExtent l="0" t="0" r="6350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A52D40" w14:textId="77777777" w:rsidR="00B22AD6" w:rsidRDefault="002F6842">
      <w:pPr>
        <w:jc w:val="center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图5  YNU课表用例图</w:t>
      </w:r>
    </w:p>
    <w:p w14:paraId="2AC5B87C" w14:textId="77777777" w:rsidR="00B22AD6" w:rsidRDefault="002F6842">
      <w:pPr>
        <w:pStyle w:val="3"/>
      </w:pPr>
      <w:bookmarkStart w:id="55" w:name="_Toc392447877"/>
      <w:r>
        <w:rPr>
          <w:rFonts w:hint="eastAsia"/>
        </w:rPr>
        <w:lastRenderedPageBreak/>
        <w:t>2.4.2 E-R图</w:t>
      </w:r>
      <w:bookmarkEnd w:id="55"/>
      <w:r>
        <w:rPr>
          <w:rFonts w:hint="eastAsia"/>
        </w:rPr>
        <w:t xml:space="preserve">  </w:t>
      </w:r>
    </w:p>
    <w:p w14:paraId="7E43246A" w14:textId="77777777" w:rsidR="00B22AD6" w:rsidRDefault="002F6842">
      <w:r>
        <w:rPr>
          <w:noProof/>
        </w:rPr>
        <w:drawing>
          <wp:inline distT="0" distB="0" distL="114300" distR="114300" wp14:anchorId="092C12EE" wp14:editId="7ADEE1A4">
            <wp:extent cx="5273675" cy="2385695"/>
            <wp:effectExtent l="0" t="0" r="14605" b="6985"/>
            <wp:docPr id="16" name="图片 16" descr="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R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FFA0" w14:textId="77777777" w:rsidR="00B22AD6" w:rsidRDefault="002F6842">
      <w:pPr>
        <w:jc w:val="center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图6 课表E-R图</w:t>
      </w:r>
    </w:p>
    <w:p w14:paraId="4FD3868C" w14:textId="77777777" w:rsidR="00B22AD6" w:rsidRDefault="002F6842">
      <w:pPr>
        <w:pStyle w:val="1"/>
      </w:pPr>
      <w:bookmarkStart w:id="56" w:name="_Toc8678_WPSOffice_Level1"/>
      <w:bookmarkStart w:id="57" w:name="_Toc17237_WPSOffice_Level1"/>
      <w:bookmarkStart w:id="58" w:name="_Toc392447878"/>
      <w:r>
        <w:rPr>
          <w:rFonts w:hint="eastAsia"/>
        </w:rPr>
        <w:t>3 软件设计</w:t>
      </w:r>
      <w:bookmarkEnd w:id="56"/>
      <w:bookmarkEnd w:id="57"/>
      <w:bookmarkEnd w:id="58"/>
    </w:p>
    <w:p w14:paraId="00DD9895" w14:textId="77777777" w:rsidR="00B22AD6" w:rsidRDefault="002F6842" w:rsidP="00DC645C">
      <w:pPr>
        <w:pStyle w:val="2"/>
        <w:numPr>
          <w:ilvl w:val="0"/>
          <w:numId w:val="0"/>
        </w:numPr>
      </w:pPr>
      <w:bookmarkStart w:id="59" w:name="_Toc3613_WPSOffice_Level2"/>
      <w:bookmarkStart w:id="60" w:name="_Toc3341_WPSOffice_Level2"/>
      <w:bookmarkStart w:id="61" w:name="_Toc392447879"/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前端设计</w:t>
      </w:r>
      <w:bookmarkEnd w:id="59"/>
      <w:bookmarkEnd w:id="60"/>
      <w:bookmarkEnd w:id="61"/>
    </w:p>
    <w:p w14:paraId="503338EF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>开发框架：MINA</w:t>
      </w:r>
      <w:r>
        <w:rPr>
          <w:rFonts w:ascii="宋体" w:eastAsia="宋体" w:hAnsi="宋体" w:cs="宋体"/>
          <w:bCs/>
          <w:sz w:val="24"/>
          <w:szCs w:val="32"/>
        </w:rPr>
        <w:t>(</w:t>
      </w:r>
      <w:r>
        <w:rPr>
          <w:rFonts w:ascii="宋体" w:eastAsia="宋体" w:hAnsi="宋体" w:cs="宋体" w:hint="eastAsia"/>
          <w:bCs/>
          <w:sz w:val="24"/>
          <w:szCs w:val="32"/>
        </w:rPr>
        <w:t>微信小程序</w:t>
      </w:r>
      <w:r>
        <w:rPr>
          <w:rFonts w:ascii="宋体" w:eastAsia="宋体" w:hAnsi="宋体" w:cs="宋体"/>
          <w:bCs/>
          <w:sz w:val="24"/>
          <w:szCs w:val="32"/>
        </w:rPr>
        <w:t>)</w:t>
      </w:r>
    </w:p>
    <w:p w14:paraId="581C1A7E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>开发语言：HTML</w:t>
      </w:r>
      <w:r>
        <w:rPr>
          <w:rFonts w:ascii="宋体" w:eastAsia="宋体" w:hAnsi="宋体" w:cs="宋体"/>
          <w:bCs/>
          <w:sz w:val="24"/>
          <w:szCs w:val="32"/>
        </w:rPr>
        <w:t xml:space="preserve"> </w:t>
      </w:r>
      <w:r>
        <w:rPr>
          <w:rFonts w:ascii="宋体" w:eastAsia="宋体" w:hAnsi="宋体" w:cs="宋体" w:hint="eastAsia"/>
          <w:bCs/>
          <w:sz w:val="24"/>
          <w:szCs w:val="32"/>
        </w:rPr>
        <w:t>CSS</w:t>
      </w:r>
      <w:r>
        <w:rPr>
          <w:rFonts w:ascii="宋体" w:eastAsia="宋体" w:hAnsi="宋体" w:cs="宋体"/>
          <w:bCs/>
          <w:sz w:val="24"/>
          <w:szCs w:val="32"/>
        </w:rPr>
        <w:t xml:space="preserve"> JavaScript </w:t>
      </w:r>
    </w:p>
    <w:p w14:paraId="493127C5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>开发工具：微信小程序开发工具</w:t>
      </w:r>
    </w:p>
    <w:p w14:paraId="7DCF7BCA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>功能：负责前台的各个页面</w:t>
      </w:r>
    </w:p>
    <w:p w14:paraId="1BCD02AD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bCs/>
          <w:sz w:val="28"/>
          <w:szCs w:val="36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>通过HTML</w:t>
      </w:r>
      <w:r>
        <w:rPr>
          <w:rFonts w:ascii="宋体" w:eastAsia="宋体" w:hAnsi="宋体" w:cs="宋体"/>
          <w:bCs/>
          <w:sz w:val="24"/>
          <w:szCs w:val="32"/>
        </w:rPr>
        <w:t xml:space="preserve"> </w:t>
      </w:r>
      <w:r>
        <w:rPr>
          <w:rFonts w:ascii="宋体" w:eastAsia="宋体" w:hAnsi="宋体" w:cs="宋体" w:hint="eastAsia"/>
          <w:bCs/>
          <w:sz w:val="24"/>
          <w:szCs w:val="32"/>
        </w:rPr>
        <w:t>CSS</w:t>
      </w:r>
      <w:r>
        <w:rPr>
          <w:rFonts w:ascii="宋体" w:eastAsia="宋体" w:hAnsi="宋体" w:cs="宋体"/>
          <w:bCs/>
          <w:sz w:val="24"/>
          <w:szCs w:val="32"/>
        </w:rPr>
        <w:t xml:space="preserve"> JavaScript</w:t>
      </w:r>
      <w:r>
        <w:rPr>
          <w:rFonts w:ascii="宋体" w:eastAsia="宋体" w:hAnsi="宋体" w:cs="宋体" w:hint="eastAsia"/>
          <w:bCs/>
          <w:sz w:val="24"/>
          <w:szCs w:val="32"/>
        </w:rPr>
        <w:t>和调用微信小程序API和自带框架，编写小程序的页面和基本的操作，通过与后端服务器的通讯来获取需要的数据</w:t>
      </w:r>
    </w:p>
    <w:p w14:paraId="22EC57EE" w14:textId="77777777" w:rsidR="00B22AD6" w:rsidRDefault="002F6842">
      <w:pPr>
        <w:pStyle w:val="2"/>
        <w:numPr>
          <w:ilvl w:val="1"/>
          <w:numId w:val="0"/>
        </w:numPr>
      </w:pPr>
      <w:bookmarkStart w:id="62" w:name="_Toc32723_WPSOffice_Level2"/>
      <w:bookmarkStart w:id="63" w:name="_Toc8172_WPSOffice_Level2"/>
      <w:bookmarkStart w:id="64" w:name="_Toc392447880"/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后端设计</w:t>
      </w:r>
      <w:bookmarkEnd w:id="62"/>
      <w:bookmarkEnd w:id="63"/>
      <w:bookmarkEnd w:id="64"/>
    </w:p>
    <w:p w14:paraId="5FF5F7F6" w14:textId="3A4E0AF0" w:rsidR="00B22AD6" w:rsidRDefault="00761347" w:rsidP="00720582">
      <w:pPr>
        <w:snapToGrid w:val="0"/>
        <w:spacing w:line="360" w:lineRule="auto"/>
        <w:ind w:leftChars="100" w:left="21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 xml:space="preserve"> </w:t>
      </w:r>
      <w:r w:rsidR="002F6842">
        <w:rPr>
          <w:rFonts w:ascii="宋体" w:eastAsia="宋体" w:hAnsi="宋体" w:cs="宋体" w:hint="eastAsia"/>
          <w:bCs/>
          <w:sz w:val="24"/>
          <w:szCs w:val="32"/>
        </w:rPr>
        <w:t>服务器：腾讯云服务器</w:t>
      </w:r>
    </w:p>
    <w:p w14:paraId="7A36828A" w14:textId="5F066A2F" w:rsidR="00B22AD6" w:rsidRDefault="00761347" w:rsidP="00720582">
      <w:pPr>
        <w:snapToGrid w:val="0"/>
        <w:spacing w:line="360" w:lineRule="auto"/>
        <w:ind w:leftChars="100" w:left="21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 xml:space="preserve"> </w:t>
      </w:r>
      <w:r w:rsidR="002F6842">
        <w:rPr>
          <w:rFonts w:ascii="宋体" w:eastAsia="宋体" w:hAnsi="宋体" w:cs="宋体" w:hint="eastAsia"/>
          <w:bCs/>
          <w:sz w:val="24"/>
          <w:szCs w:val="32"/>
        </w:rPr>
        <w:t>数据库：MySQL</w:t>
      </w:r>
    </w:p>
    <w:p w14:paraId="183AD0BC" w14:textId="58C2FACF" w:rsidR="00B22AD6" w:rsidRDefault="00761347" w:rsidP="00720582">
      <w:pPr>
        <w:snapToGrid w:val="0"/>
        <w:spacing w:line="360" w:lineRule="auto"/>
        <w:ind w:leftChars="100" w:left="21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 xml:space="preserve"> </w:t>
      </w:r>
      <w:r w:rsidR="002F6842">
        <w:rPr>
          <w:rFonts w:ascii="宋体" w:eastAsia="宋体" w:hAnsi="宋体" w:cs="宋体" w:hint="eastAsia"/>
          <w:bCs/>
          <w:sz w:val="24"/>
          <w:szCs w:val="32"/>
        </w:rPr>
        <w:t>通讯域名：</w:t>
      </w:r>
      <w:r w:rsidR="002F6842">
        <w:rPr>
          <w:rFonts w:ascii="宋体" w:eastAsia="宋体" w:hAnsi="宋体" w:cs="宋体"/>
          <w:bCs/>
          <w:sz w:val="24"/>
          <w:szCs w:val="32"/>
        </w:rPr>
        <w:t>Https://www.hifn123p.cn</w:t>
      </w:r>
    </w:p>
    <w:p w14:paraId="236685A7" w14:textId="4B1CC2DF" w:rsidR="00B22AD6" w:rsidRDefault="00761347" w:rsidP="00720582">
      <w:pPr>
        <w:snapToGrid w:val="0"/>
        <w:spacing w:line="360" w:lineRule="auto"/>
        <w:ind w:leftChars="100" w:left="21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 xml:space="preserve"> </w:t>
      </w:r>
      <w:r w:rsidR="002F6842">
        <w:rPr>
          <w:rFonts w:ascii="宋体" w:eastAsia="宋体" w:hAnsi="宋体" w:cs="宋体" w:hint="eastAsia"/>
          <w:bCs/>
          <w:sz w:val="24"/>
          <w:szCs w:val="32"/>
        </w:rPr>
        <w:t>开发框架：Django</w:t>
      </w:r>
    </w:p>
    <w:p w14:paraId="2F222AD7" w14:textId="296CBF87" w:rsidR="00B22AD6" w:rsidRDefault="00761347" w:rsidP="00720582">
      <w:pPr>
        <w:snapToGrid w:val="0"/>
        <w:spacing w:line="360" w:lineRule="auto"/>
        <w:ind w:leftChars="100" w:left="21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 xml:space="preserve"> </w:t>
      </w:r>
      <w:r w:rsidR="002F6842">
        <w:rPr>
          <w:rFonts w:ascii="宋体" w:eastAsia="宋体" w:hAnsi="宋体" w:cs="宋体" w:hint="eastAsia"/>
          <w:bCs/>
          <w:sz w:val="24"/>
          <w:szCs w:val="32"/>
        </w:rPr>
        <w:t>开发语言：Python</w:t>
      </w:r>
      <w:r w:rsidR="002F6842">
        <w:rPr>
          <w:rFonts w:ascii="宋体" w:eastAsia="宋体" w:hAnsi="宋体" w:cs="宋体"/>
          <w:bCs/>
          <w:sz w:val="24"/>
          <w:szCs w:val="32"/>
        </w:rPr>
        <w:t xml:space="preserve"> </w:t>
      </w:r>
      <w:r w:rsidR="002F6842">
        <w:rPr>
          <w:rFonts w:ascii="宋体" w:eastAsia="宋体" w:hAnsi="宋体" w:cs="宋体" w:hint="eastAsia"/>
          <w:bCs/>
          <w:sz w:val="24"/>
          <w:szCs w:val="32"/>
        </w:rPr>
        <w:t>SQL</w:t>
      </w:r>
    </w:p>
    <w:p w14:paraId="4CD24568" w14:textId="4BFC61B4" w:rsidR="00B22AD6" w:rsidRDefault="00761347" w:rsidP="00720582">
      <w:pPr>
        <w:snapToGrid w:val="0"/>
        <w:spacing w:line="360" w:lineRule="auto"/>
        <w:ind w:leftChars="100" w:left="21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 xml:space="preserve"> </w:t>
      </w:r>
      <w:r w:rsidR="002F6842">
        <w:rPr>
          <w:rFonts w:ascii="宋体" w:eastAsia="宋体" w:hAnsi="宋体" w:cs="宋体" w:hint="eastAsia"/>
          <w:bCs/>
          <w:sz w:val="24"/>
          <w:szCs w:val="32"/>
        </w:rPr>
        <w:t>开发工具：p</w:t>
      </w:r>
      <w:r w:rsidR="002F6842">
        <w:rPr>
          <w:rFonts w:ascii="宋体" w:eastAsia="宋体" w:hAnsi="宋体" w:cs="宋体"/>
          <w:bCs/>
          <w:sz w:val="24"/>
          <w:szCs w:val="32"/>
        </w:rPr>
        <w:t xml:space="preserve">ycharm </w:t>
      </w:r>
      <w:r w:rsidR="002F6842">
        <w:rPr>
          <w:rFonts w:ascii="宋体" w:eastAsia="宋体" w:hAnsi="宋体" w:cs="宋体" w:hint="eastAsia"/>
          <w:bCs/>
          <w:sz w:val="24"/>
          <w:szCs w:val="32"/>
        </w:rPr>
        <w:t>远程桌面</w:t>
      </w:r>
    </w:p>
    <w:p w14:paraId="39BD95AD" w14:textId="2C3D110E" w:rsidR="00B22AD6" w:rsidRDefault="00761347" w:rsidP="00720582">
      <w:pPr>
        <w:snapToGrid w:val="0"/>
        <w:spacing w:line="360" w:lineRule="auto"/>
        <w:ind w:leftChars="100" w:left="21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 xml:space="preserve"> </w:t>
      </w:r>
      <w:r w:rsidR="002F6842">
        <w:rPr>
          <w:rFonts w:ascii="宋体" w:eastAsia="宋体" w:hAnsi="宋体" w:cs="宋体" w:hint="eastAsia"/>
          <w:bCs/>
          <w:sz w:val="24"/>
          <w:szCs w:val="32"/>
        </w:rPr>
        <w:t>功能：负责与前端的通讯，接收前端请求和向前端发送数据</w:t>
      </w:r>
    </w:p>
    <w:p w14:paraId="3923E118" w14:textId="1D212567" w:rsidR="00B22AD6" w:rsidRDefault="00761347" w:rsidP="00720582">
      <w:pPr>
        <w:snapToGrid w:val="0"/>
        <w:spacing w:line="360" w:lineRule="auto"/>
        <w:ind w:leftChars="100" w:left="210"/>
        <w:rPr>
          <w:rFonts w:ascii="宋体" w:eastAsia="宋体" w:hAnsi="宋体" w:cs="宋体"/>
          <w:bCs/>
          <w:sz w:val="28"/>
          <w:szCs w:val="36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 xml:space="preserve"> </w:t>
      </w:r>
      <w:r w:rsidR="002F6842">
        <w:rPr>
          <w:rFonts w:ascii="宋体" w:eastAsia="宋体" w:hAnsi="宋体" w:cs="宋体" w:hint="eastAsia"/>
          <w:bCs/>
          <w:sz w:val="24"/>
          <w:szCs w:val="32"/>
        </w:rPr>
        <w:t>通过Python的web框架Django来实现后端的功能，包括数据库的操作，核</w:t>
      </w:r>
      <w:r>
        <w:rPr>
          <w:rFonts w:ascii="宋体" w:eastAsia="宋体" w:hAnsi="宋体" w:cs="宋体" w:hint="eastAsia"/>
          <w:bCs/>
          <w:sz w:val="24"/>
          <w:szCs w:val="32"/>
        </w:rPr>
        <w:t xml:space="preserve">  </w:t>
      </w:r>
      <w:r w:rsidR="002F6842">
        <w:rPr>
          <w:rFonts w:ascii="宋体" w:eastAsia="宋体" w:hAnsi="宋体" w:cs="宋体" w:hint="eastAsia"/>
          <w:bCs/>
          <w:sz w:val="24"/>
          <w:szCs w:val="32"/>
        </w:rPr>
        <w:lastRenderedPageBreak/>
        <w:t>心功能的调用。提供接口API与前端实现通讯</w:t>
      </w:r>
    </w:p>
    <w:p w14:paraId="307F27FE" w14:textId="77777777" w:rsidR="00B22AD6" w:rsidRDefault="002F6842">
      <w:pPr>
        <w:pStyle w:val="2"/>
        <w:numPr>
          <w:ilvl w:val="1"/>
          <w:numId w:val="0"/>
        </w:numPr>
      </w:pPr>
      <w:bookmarkStart w:id="65" w:name="_Toc28666_WPSOffice_Level2"/>
      <w:bookmarkStart w:id="66" w:name="_Toc13375_WPSOffice_Level2"/>
      <w:bookmarkStart w:id="67" w:name="_Toc392447881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核心功能设计</w:t>
      </w:r>
      <w:bookmarkEnd w:id="65"/>
      <w:bookmarkEnd w:id="66"/>
      <w:bookmarkEnd w:id="67"/>
    </w:p>
    <w:p w14:paraId="192DFFB0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bCs/>
          <w:sz w:val="24"/>
          <w:szCs w:val="32"/>
        </w:rPr>
      </w:pPr>
      <w:bookmarkStart w:id="68" w:name="_Toc32276_WPSOffice_Level3"/>
      <w:r>
        <w:rPr>
          <w:rFonts w:ascii="宋体" w:eastAsia="宋体" w:hAnsi="宋体" w:cs="宋体" w:hint="eastAsia"/>
          <w:bCs/>
          <w:sz w:val="24"/>
          <w:szCs w:val="32"/>
        </w:rPr>
        <w:t>1.教务信息的获取，部署于服务器上。</w:t>
      </w:r>
      <w:bookmarkEnd w:id="68"/>
    </w:p>
    <w:p w14:paraId="14B6B032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>开发框架：BeautifulSoup</w:t>
      </w:r>
      <w:r>
        <w:rPr>
          <w:rFonts w:ascii="宋体" w:eastAsia="宋体" w:hAnsi="宋体" w:cs="宋体"/>
          <w:bCs/>
          <w:sz w:val="24"/>
          <w:szCs w:val="32"/>
        </w:rPr>
        <w:t xml:space="preserve"> RE Request</w:t>
      </w:r>
    </w:p>
    <w:p w14:paraId="3F923CEA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>开发语言：Python</w:t>
      </w:r>
    </w:p>
    <w:p w14:paraId="6837B32C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>开发工具：pycharm</w:t>
      </w:r>
      <w:r>
        <w:rPr>
          <w:rFonts w:ascii="宋体" w:eastAsia="宋体" w:hAnsi="宋体" w:cs="宋体"/>
          <w:bCs/>
          <w:sz w:val="24"/>
          <w:szCs w:val="32"/>
        </w:rPr>
        <w:t xml:space="preserve"> </w:t>
      </w:r>
      <w:r>
        <w:rPr>
          <w:rFonts w:ascii="宋体" w:eastAsia="宋体" w:hAnsi="宋体" w:cs="宋体" w:hint="eastAsia"/>
          <w:bCs/>
          <w:sz w:val="24"/>
          <w:szCs w:val="32"/>
        </w:rPr>
        <w:t>浏览器</w:t>
      </w:r>
    </w:p>
    <w:p w14:paraId="3BE19AD7" w14:textId="77777777" w:rsidR="00B22AD6" w:rsidRDefault="002F6842">
      <w:pPr>
        <w:snapToGrid w:val="0"/>
        <w:spacing w:line="360" w:lineRule="auto"/>
        <w:ind w:firstLineChars="200" w:firstLine="480"/>
        <w:jc w:val="left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>方法：使用前端用户传入的学号和密码，模拟登陆到学校的教务系统中，得到cookie后访问相应的教务信息地址，将对应的信息解析后打包为json文件返回给前端用户。</w:t>
      </w:r>
    </w:p>
    <w:p w14:paraId="58FE0D9C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bCs/>
          <w:sz w:val="24"/>
          <w:szCs w:val="32"/>
        </w:rPr>
      </w:pPr>
      <w:bookmarkStart w:id="69" w:name="_Toc31810_WPSOffice_Level3"/>
      <w:r>
        <w:rPr>
          <w:rFonts w:ascii="宋体" w:eastAsia="宋体" w:hAnsi="宋体" w:cs="宋体" w:hint="eastAsia"/>
          <w:bCs/>
          <w:sz w:val="24"/>
          <w:szCs w:val="32"/>
        </w:rPr>
        <w:t>2.校园动态，部署于服务器上</w:t>
      </w:r>
      <w:bookmarkEnd w:id="69"/>
    </w:p>
    <w:p w14:paraId="255CFBE8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>开发框架：Django</w:t>
      </w:r>
      <w:r>
        <w:rPr>
          <w:rFonts w:ascii="宋体" w:eastAsia="宋体" w:hAnsi="宋体" w:cs="宋体"/>
          <w:bCs/>
          <w:sz w:val="24"/>
          <w:szCs w:val="32"/>
        </w:rPr>
        <w:t xml:space="preserve"> </w:t>
      </w:r>
      <w:r>
        <w:rPr>
          <w:rFonts w:ascii="宋体" w:eastAsia="宋体" w:hAnsi="宋体" w:cs="宋体" w:hint="eastAsia"/>
          <w:bCs/>
          <w:sz w:val="24"/>
          <w:szCs w:val="32"/>
        </w:rPr>
        <w:t>MySQL</w:t>
      </w:r>
    </w:p>
    <w:p w14:paraId="7B38ABC6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>开发语言：Python</w:t>
      </w:r>
      <w:r>
        <w:rPr>
          <w:rFonts w:ascii="宋体" w:eastAsia="宋体" w:hAnsi="宋体" w:cs="宋体"/>
          <w:bCs/>
          <w:sz w:val="24"/>
          <w:szCs w:val="32"/>
        </w:rPr>
        <w:t xml:space="preserve"> </w:t>
      </w:r>
      <w:r>
        <w:rPr>
          <w:rFonts w:ascii="宋体" w:eastAsia="宋体" w:hAnsi="宋体" w:cs="宋体" w:hint="eastAsia"/>
          <w:bCs/>
          <w:sz w:val="24"/>
          <w:szCs w:val="32"/>
        </w:rPr>
        <w:t>SQL</w:t>
      </w:r>
    </w:p>
    <w:p w14:paraId="4822C97C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bCs/>
          <w:sz w:val="24"/>
          <w:szCs w:val="32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>开发工具：pycharm</w:t>
      </w:r>
      <w:r>
        <w:rPr>
          <w:rFonts w:ascii="宋体" w:eastAsia="宋体" w:hAnsi="宋体" w:cs="宋体"/>
          <w:bCs/>
          <w:sz w:val="24"/>
          <w:szCs w:val="32"/>
        </w:rPr>
        <w:t xml:space="preserve"> </w:t>
      </w:r>
    </w:p>
    <w:p w14:paraId="79986BF1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b/>
          <w:bCs/>
          <w:sz w:val="28"/>
          <w:szCs w:val="36"/>
        </w:rPr>
      </w:pPr>
      <w:r>
        <w:rPr>
          <w:rFonts w:ascii="宋体" w:eastAsia="宋体" w:hAnsi="宋体" w:cs="宋体" w:hint="eastAsia"/>
          <w:bCs/>
          <w:sz w:val="24"/>
          <w:szCs w:val="32"/>
        </w:rPr>
        <w:t>方法：数据库使用用户表，文章表，评论表来存储所有校园动态信息，使用ORM对象关系映射,将数据库映射到Django的model中来操作数据库，前端用户通过API调用实现校园动态中的功能。</w:t>
      </w:r>
    </w:p>
    <w:p w14:paraId="6771EAD8" w14:textId="77777777" w:rsidR="00B22AD6" w:rsidRDefault="002F6842">
      <w:pPr>
        <w:pStyle w:val="2"/>
        <w:numPr>
          <w:ilvl w:val="1"/>
          <w:numId w:val="0"/>
        </w:numPr>
        <w:rPr>
          <w:rFonts w:ascii="宋体" w:eastAsia="宋体" w:hAnsi="宋体" w:cs="宋体"/>
          <w:szCs w:val="36"/>
        </w:rPr>
      </w:pPr>
      <w:bookmarkStart w:id="70" w:name="_Toc13428_WPSOffice_Level2"/>
      <w:bookmarkStart w:id="71" w:name="_Toc7049_WPSOffice_Level2"/>
      <w:bookmarkStart w:id="72" w:name="_Toc392447882"/>
      <w:r>
        <w:rPr>
          <w:rFonts w:hint="eastAsia"/>
        </w:rPr>
        <w:t>3.</w:t>
      </w:r>
      <w:r>
        <w:t xml:space="preserve">4 </w:t>
      </w:r>
      <w:r>
        <w:rPr>
          <w:rFonts w:hint="eastAsia"/>
        </w:rPr>
        <w:t>API接口设计</w:t>
      </w:r>
      <w:bookmarkEnd w:id="70"/>
      <w:bookmarkEnd w:id="71"/>
      <w:bookmarkEnd w:id="72"/>
    </w:p>
    <w:p w14:paraId="184B48B2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bookmarkStart w:id="73" w:name="_Toc28036_WPSOffice_Level3"/>
      <w:r>
        <w:rPr>
          <w:rFonts w:ascii="宋体" w:eastAsia="宋体" w:hAnsi="宋体" w:cs="宋体" w:hint="eastAsia"/>
          <w:sz w:val="24"/>
        </w:rPr>
        <w:t>1. 绑定教务系统接口</w:t>
      </w:r>
      <w:bookmarkEnd w:id="73"/>
    </w:p>
    <w:p w14:paraId="1B30A18B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接口地址：https://www.hifn123p.cn/API/bind</w:t>
      </w:r>
    </w:p>
    <w:p w14:paraId="33B212E9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请求方法： post</w:t>
      </w:r>
    </w:p>
    <w:p w14:paraId="518C3E13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提交参数：username，password(教务系统学号与密码)</w:t>
      </w:r>
    </w:p>
    <w:p w14:paraId="0C36390B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返回参数：json(教务信息)</w:t>
      </w:r>
    </w:p>
    <w:p w14:paraId="1737222E" w14:textId="77777777" w:rsidR="00B22AD6" w:rsidRDefault="00B22AD6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</w:p>
    <w:p w14:paraId="3927079E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bookmarkStart w:id="74" w:name="_Toc9616_WPSOffice_Level3"/>
      <w:r>
        <w:rPr>
          <w:rFonts w:ascii="宋体" w:eastAsia="宋体" w:hAnsi="宋体" w:cs="宋体" w:hint="eastAsia"/>
          <w:sz w:val="24"/>
        </w:rPr>
        <w:t>2. 获取首页校园动态文章接口</w:t>
      </w:r>
      <w:bookmarkEnd w:id="74"/>
    </w:p>
    <w:p w14:paraId="295C0820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接口地址：https://www.hifn123p.cn/API/index</w:t>
      </w:r>
    </w:p>
    <w:p w14:paraId="4AB0714A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请求方法：get</w:t>
      </w:r>
    </w:p>
    <w:p w14:paraId="6DF71087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提交参数：openID</w:t>
      </w:r>
    </w:p>
    <w:p w14:paraId="3A41F36B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返回参数：json(文章信息)</w:t>
      </w:r>
    </w:p>
    <w:p w14:paraId="0F242AC3" w14:textId="77777777" w:rsidR="00B22AD6" w:rsidRDefault="00B22AD6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</w:p>
    <w:p w14:paraId="79893AFA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bookmarkStart w:id="75" w:name="_Toc11365_WPSOffice_Level3"/>
      <w:r>
        <w:rPr>
          <w:rFonts w:ascii="宋体" w:eastAsia="宋体" w:hAnsi="宋体" w:cs="宋体" w:hint="eastAsia"/>
          <w:sz w:val="24"/>
        </w:rPr>
        <w:t>3. 获取文章的所有评论接口</w:t>
      </w:r>
      <w:bookmarkEnd w:id="75"/>
    </w:p>
    <w:p w14:paraId="20A8753E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接口地址：https://www.hifn123p.cn/API/comments</w:t>
      </w:r>
    </w:p>
    <w:p w14:paraId="79A69F11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请求方法：get</w:t>
      </w:r>
    </w:p>
    <w:p w14:paraId="08313D53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提交参数：openID</w:t>
      </w:r>
    </w:p>
    <w:p w14:paraId="640A4D3A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返回参数：json(文章信息与评论信息)</w:t>
      </w:r>
    </w:p>
    <w:p w14:paraId="7A418D1F" w14:textId="77777777" w:rsidR="00B22AD6" w:rsidRDefault="00B22AD6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</w:p>
    <w:p w14:paraId="3FCFE369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bookmarkStart w:id="76" w:name="_Toc21417_WPSOffice_Level3"/>
      <w:r>
        <w:rPr>
          <w:rFonts w:ascii="宋体" w:eastAsia="宋体" w:hAnsi="宋体" w:cs="宋体" w:hint="eastAsia"/>
          <w:sz w:val="24"/>
        </w:rPr>
        <w:t>4. 发表文章接口</w:t>
      </w:r>
      <w:bookmarkEnd w:id="76"/>
    </w:p>
    <w:p w14:paraId="25540472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接口地址：https://www.hifn123p.cn/API/publish</w:t>
      </w:r>
    </w:p>
    <w:p w14:paraId="233B3FF7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请求方法：post</w:t>
      </w:r>
    </w:p>
    <w:p w14:paraId="3311A333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提交参数：openID，文章内容</w:t>
      </w:r>
    </w:p>
    <w:p w14:paraId="46AEA568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返回参数：json(发表是否成功)</w:t>
      </w:r>
    </w:p>
    <w:p w14:paraId="350C645E" w14:textId="77777777" w:rsidR="00B22AD6" w:rsidRDefault="00B22AD6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</w:p>
    <w:p w14:paraId="37733EF8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bookmarkStart w:id="77" w:name="_Toc4234_WPSOffice_Level3"/>
      <w:r>
        <w:rPr>
          <w:rFonts w:ascii="宋体" w:eastAsia="宋体" w:hAnsi="宋体" w:cs="宋体" w:hint="eastAsia"/>
          <w:sz w:val="24"/>
        </w:rPr>
        <w:t>5. 发表评论接口</w:t>
      </w:r>
      <w:bookmarkEnd w:id="77"/>
    </w:p>
    <w:p w14:paraId="5B437B3F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接口地址：https://www.hifn123p.cn/API/comment</w:t>
      </w:r>
    </w:p>
    <w:p w14:paraId="46DC00D8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请求方法：post</w:t>
      </w:r>
    </w:p>
    <w:p w14:paraId="011939F6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提交参数：openID，文章id，评论内容</w:t>
      </w:r>
    </w:p>
    <w:p w14:paraId="3FD13D87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返回参数：json(评论是否成功)</w:t>
      </w:r>
    </w:p>
    <w:p w14:paraId="59322F7F" w14:textId="77777777" w:rsidR="00B22AD6" w:rsidRDefault="00B22AD6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</w:p>
    <w:p w14:paraId="7554FD11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bookmarkStart w:id="78" w:name="_Toc20494_WPSOffice_Level3"/>
      <w:r>
        <w:rPr>
          <w:rFonts w:ascii="宋体" w:eastAsia="宋体" w:hAnsi="宋体" w:cs="宋体" w:hint="eastAsia"/>
          <w:sz w:val="24"/>
        </w:rPr>
        <w:t>6. 删除文章或者评论接口</w:t>
      </w:r>
      <w:bookmarkEnd w:id="78"/>
    </w:p>
    <w:p w14:paraId="587D5E86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接口地址：https://www.hifn123p.cn/API/delete</w:t>
      </w:r>
    </w:p>
    <w:p w14:paraId="5CA02381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请求方法：post</w:t>
      </w:r>
    </w:p>
    <w:p w14:paraId="067EEA20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提交参数：openID，文章id或者评论id，删除的类型</w:t>
      </w:r>
    </w:p>
    <w:p w14:paraId="4DE8946F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返回参数：</w:t>
      </w:r>
      <w:bookmarkStart w:id="79" w:name="_Hlk518573284"/>
      <w:r>
        <w:rPr>
          <w:rFonts w:ascii="宋体" w:eastAsia="宋体" w:hAnsi="宋体" w:cs="宋体" w:hint="eastAsia"/>
          <w:sz w:val="24"/>
        </w:rPr>
        <w:t>json(删除是否成功)</w:t>
      </w:r>
      <w:bookmarkEnd w:id="79"/>
    </w:p>
    <w:p w14:paraId="6E9332C0" w14:textId="77777777" w:rsidR="00B22AD6" w:rsidRDefault="00B22AD6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</w:p>
    <w:p w14:paraId="200ED415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bookmarkStart w:id="80" w:name="_Toc17533_WPSOffice_Level3"/>
      <w:r>
        <w:rPr>
          <w:rFonts w:ascii="宋体" w:eastAsia="宋体" w:hAnsi="宋体" w:cs="宋体" w:hint="eastAsia"/>
          <w:sz w:val="24"/>
        </w:rPr>
        <w:t>7. 获取用户openID接口</w:t>
      </w:r>
      <w:bookmarkEnd w:id="80"/>
    </w:p>
    <w:p w14:paraId="73EAE57E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接口地址：https://www.hifn123p.cn/API/wx</w:t>
      </w:r>
    </w:p>
    <w:p w14:paraId="15731800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请求方法：post</w:t>
      </w:r>
    </w:p>
    <w:p w14:paraId="7B6C69F9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提交参数：wx.login.res</w:t>
      </w:r>
    </w:p>
    <w:p w14:paraId="092A7B95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返回参数：用户的openID</w:t>
      </w:r>
    </w:p>
    <w:p w14:paraId="3DD3BC00" w14:textId="77777777" w:rsidR="00B22AD6" w:rsidRDefault="00B22AD6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</w:p>
    <w:p w14:paraId="7EE020AA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bookmarkStart w:id="81" w:name="_Toc19947_WPSOffice_Level3"/>
      <w:r>
        <w:rPr>
          <w:rFonts w:ascii="宋体" w:eastAsia="宋体" w:hAnsi="宋体" w:cs="宋体" w:hint="eastAsia"/>
          <w:sz w:val="24"/>
        </w:rPr>
        <w:t>8. 更新用户昵称和头像接口</w:t>
      </w:r>
      <w:bookmarkEnd w:id="81"/>
    </w:p>
    <w:p w14:paraId="775223B3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接口地址：https://www.hifn123p.cn/API/save</w:t>
      </w:r>
    </w:p>
    <w:p w14:paraId="2530734E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请求方法：post</w:t>
      </w:r>
    </w:p>
    <w:p w14:paraId="4EC432C1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提交参数：openID，nickname，avatarUrl</w:t>
      </w:r>
    </w:p>
    <w:p w14:paraId="57DBF186" w14:textId="77777777" w:rsidR="00B22AD6" w:rsidRDefault="002F6842" w:rsidP="00720582">
      <w:pPr>
        <w:snapToGrid w:val="0"/>
        <w:spacing w:line="360" w:lineRule="auto"/>
        <w:ind w:leftChars="200" w:left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返回参数：无</w:t>
      </w:r>
    </w:p>
    <w:p w14:paraId="2BCD9299" w14:textId="77777777" w:rsidR="00B22AD6" w:rsidRDefault="00720582">
      <w:pPr>
        <w:pStyle w:val="1"/>
      </w:pPr>
      <w:bookmarkStart w:id="82" w:name="_Toc392447883"/>
      <w:r>
        <w:rPr>
          <w:rFonts w:hint="eastAsia"/>
        </w:rPr>
        <w:t>4</w:t>
      </w:r>
      <w:r w:rsidR="002F6842">
        <w:rPr>
          <w:rFonts w:hint="eastAsia"/>
        </w:rPr>
        <w:t xml:space="preserve"> 软件操作说明</w:t>
      </w:r>
      <w:bookmarkEnd w:id="82"/>
    </w:p>
    <w:p w14:paraId="087DC729" w14:textId="77777777" w:rsidR="00B22AD6" w:rsidRDefault="002F6842">
      <w:pPr>
        <w:pStyle w:val="a9"/>
        <w:snapToGrid w:val="0"/>
        <w:spacing w:line="360" w:lineRule="auto"/>
        <w:ind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1.安装与启动小程序</w:t>
      </w:r>
    </w:p>
    <w:p w14:paraId="5C4E1F9F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通过扫描小程序二维码，或者搜索小程序，安装启动小程序。</w:t>
      </w:r>
    </w:p>
    <w:p w14:paraId="3C200BA7" w14:textId="77777777" w:rsidR="00B22AD6" w:rsidRDefault="002F6842">
      <w:pPr>
        <w:pStyle w:val="a9"/>
        <w:snapToGrid w:val="0"/>
        <w:spacing w:line="360" w:lineRule="auto"/>
        <w:ind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2.微信登录授权个人信息</w:t>
      </w:r>
    </w:p>
    <w:p w14:paraId="346BC6EE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启动小程序后必须登录同意授权个人信息，否则无法使用小程序进入‘我’页面，点击未登录，弹出的对话框选择“允许”按钮。</w:t>
      </w:r>
    </w:p>
    <w:p w14:paraId="25BB7A52" w14:textId="77777777" w:rsidR="00B22AD6" w:rsidRDefault="002F6842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53833EB9" wp14:editId="6D0A19A5">
            <wp:extent cx="2339975" cy="416242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86B1FF" wp14:editId="45676292">
                <wp:simplePos x="0" y="0"/>
                <wp:positionH relativeFrom="column">
                  <wp:posOffset>650875</wp:posOffset>
                </wp:positionH>
                <wp:positionV relativeFrom="paragraph">
                  <wp:posOffset>713105</wp:posOffset>
                </wp:positionV>
                <wp:extent cx="1652270" cy="391795"/>
                <wp:effectExtent l="6350" t="6350" r="17780" b="13335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32585" y="4472940"/>
                          <a:ext cx="1652270" cy="391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51.25pt;margin-top:56.15pt;height:30.85pt;width:130.1pt;z-index:251660288;v-text-anchor:middle;mso-width-relative:page;mso-height-relative:page;" filled="f" stroked="t" coordsize="21600,21600" o:gfxdata="UEsDBAoAAAAAAIdO4kAAAAAAAAAAAAAAAAAEAAAAZHJzL1BLAwQUAAAACACHTuJAgsLJFdcAAAAL&#10;AQAADwAAAGRycy9kb3ducmV2LnhtbE2PzU7DMBCE70i8g7VIXFBrJwW3hDgVQuqBYwsS123sJhH2&#10;Oordv7dnOcFtZ3c0+029vgQvTm5KQyQDxVyBcNRGO1Bn4PNjM1uBSBnJoo/kDFxdgnVze1NjZeOZ&#10;tu60y53gEEoVGuhzHispU9u7gGkeR0d8O8QpYGY5ddJOeObw4GWplJYBB+IPPY7urXft9+4YDLxe&#10;Zfbb9Lx5sJq0zl/pHf3KmPu7Qr2AyO6S/8zwi8/o0DDTPh7JJuFZq/KJrTwU5QIEOxa6XILY82b5&#10;qEA2tfzfofkBUEsDBBQAAAAIAIdO4kAQt0ZRXAIAAI4EAAAOAAAAZHJzL2Uyb0RvYy54bWytVM1u&#10;EzEQviPxDpbvdJNt0jSrbKqoVRBSRSsFxHnitbOW/IftZFMegKfgyJXHgudg7N224eeEyMGZ8Xye&#10;3292cXXUihy4D9Kamo7PRpRww2wjza6m79+tX11SEiKYBpQ1vKYPPNCr5csXi85VvLStVQ33BJ2Y&#10;UHWupm2MriqKwFquIZxZxw0ahfUaIqp+VzQeOvSuVVGORhdFZ33jvGU8BLy96Y10mf0LwVm8EyLw&#10;SFRNMbeYT5/PbTqL5QKqnQfXSjakAf+QhQZpMOiTqxuIQPZe/uFKS+ZtsCKeMasLK4RkPNeA1YxH&#10;v1WzacHxXAs2J7inNoX/55a9Pdx7IhucHU7KgMYZ/fj67fuXzwQvsDudCxWCNu7eD1pAMZV6FF6n&#10;fyyCHPH9xXk5vZxS8lDTyWRWzidDd/kxEpYB07Kc4RAYIs7n49l8mgIUz56cD/E1t5okoaZcKelC&#10;agBUcLgNsUc/otK1sWupFN5DpQzpMAuMkEIAckkoiChqh9UFs6ME1A5JyqLPLoNVsknP0+vgd9tr&#10;5ckBkCjr9Qh/Q3K/wFLsGwhtj8umBINKy4g8VlLX9DI9fnytDFaYeth3LUlb2zxgz73tyRgcW0t0&#10;ewsh3oNH9mH+uFHxDg+hLBZlB4mS1vpPf7tPeCQFWinpkM1Y8Mc9eE6JemOQLvPxBMdBYlYm01mJ&#10;ij+1bE8tZq+vLfZhjLvrWBYTPqpHUXirP+DirVJUNIFhGLtv7aBcx37LcHUZX60yDCnvIN6ajWPJ&#10;eT/A1T5aIfNsn7szNA1JnwkyLGjaqlM9o54/I8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gsLJ&#10;FdcAAAALAQAADwAAAAAAAAABACAAAAAiAAAAZHJzL2Rvd25yZXYueG1sUEsBAhQAFAAAAAgAh07i&#10;QBC3RlFcAgAAjgQAAA4AAAAAAAAAAQAgAAAAJgEAAGRycy9lMm9Eb2MueG1sUEsFBgAAAAAGAAYA&#10;WQEAAPQF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3D5A33" wp14:editId="0EBA243B">
                <wp:simplePos x="0" y="0"/>
                <wp:positionH relativeFrom="column">
                  <wp:posOffset>3924300</wp:posOffset>
                </wp:positionH>
                <wp:positionV relativeFrom="paragraph">
                  <wp:posOffset>2563495</wp:posOffset>
                </wp:positionV>
                <wp:extent cx="1029335" cy="407670"/>
                <wp:effectExtent l="6350" t="6350" r="15875" b="12700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7300" y="5432425"/>
                          <a:ext cx="1029335" cy="4076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309pt;margin-top:201.85pt;height:32.1pt;width:81.05pt;z-index:251661312;v-text-anchor:middle;mso-width-relative:page;mso-height-relative:page;" filled="f" stroked="t" coordsize="21600,21600" o:gfxdata="UEsDBAoAAAAAAIdO4kAAAAAAAAAAAAAAAAAEAAAAZHJzL1BLAwQUAAAACACHTuJADcNieNcAAAAL&#10;AQAADwAAAGRycy9kb3ducmV2LnhtbE2PzU7DMBCE70i8g7VIvSBqB5CThjgVQuqBYwsS1228JBH2&#10;Oordv7evOcFxdkaz3zTrs3fiSHMcAxsolgoEcRfsyL2Bz4/NQwUiJmSLLjAZuFCEdXt702Btw4m3&#10;dNylXuQSjjUaGFKaailjN5DHuAwTcfa+w+wxZTn30s54yuXeyUeltPQ4cv4w4ERvA3U/u4M38HqR&#10;yW3janNvNWudvuI7usqYxV2hXkAkOqe/MPziZ3RoM9M+HNhG4QzoospbkoFn9VSCyImyUgWIfb7o&#10;cgWybeT/De0VUEsDBBQAAAAIAIdO4kBz1nmMYAIAAI4EAAAOAAAAZHJzL2Uyb0RvYy54bWytVEtu&#10;2zAQ3RfoHQjuG8myHSdG5MBI4KJA0BhIi65pirII8FeStpweoKfostseqz1HHynn08+qqBf0DGc4&#10;nzdvdHF50IrshQ/SmpqOTkpKhOG2kWZb0/fvVq/OKAmRmYYpa0RN70Wgl4uXLy56NxeV7axqhCcI&#10;YsK8dzXtYnTzogi8E5qFE+uEgbG1XrMI1W+LxrMe0bUqqrI8LXrrG+ctFyHg9now0kWO37aCx9u2&#10;DSISVVPUFvPp87lJZ7G4YPOtZ66T/FgG+4cqNJMGSR9DXbPIyM7LP0Jpyb0Nto0n3OrCtq3kIveA&#10;bkblb93cdcyJ3AvACe4RpvD/wvK3+7UnssHszikxTGNGP75++/7lM8EF0OldmMPpzq39UQsQU6uH&#10;1uv0jybIoabT8nQ2LoHxPeTJuJpU0wFdcYiEw2FUVufj8ZQSDo9JOTudZfiLp0jOh/haWE2SUFOh&#10;lHQhAcDmbH8TIgqA94NXujZ2JZXKQ1SG9EhSzVINnIFLrWIRonboLpgtJUxtQVIefQ4ZrJJNep4C&#10;Bb/dXClP9gxEWa1K/FL1SPeLW8p9zUI3+GXT0KSWETxWUtf0LD1+eK0MgiQMB9SStLHNPTD3diBj&#10;cHwlEfaGhbhmHuxD/dioeIujVRZN2aNESWf9p7/dJ3+QAlZKerAZDX/cMS8oUW8M6HI+mkwS/bMy&#10;mc4qKP65ZfPcYnb6ygKHEXbX8Swm/6gexNZb/QGLt0xZYWKGI/cA7VG5isOWYXW5WC6zGyjvWLwx&#10;d46n4MMAl7toW5ln+4TOETSQPs/guKBpq57r2evpM7L4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A3DYnjXAAAACwEAAA8AAAAAAAAAAQAgAAAAIgAAAGRycy9kb3ducmV2LnhtbFBLAQIUABQAAAAI&#10;AIdO4kBz1nmMYAIAAI4EAAAOAAAAAAAAAAEAIAAAACYBAABkcnMvZTJvRG9jLnhtbFBLBQYAAAAA&#10;BgAGAFkBAAD4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160CACC6" wp14:editId="7F4CEA63">
            <wp:extent cx="2339975" cy="416115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57CF" w14:textId="77777777" w:rsidR="00B22AD6" w:rsidRDefault="002F6842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图7  微信登录授权个人信息</w:t>
      </w:r>
    </w:p>
    <w:p w14:paraId="394566A2" w14:textId="77777777" w:rsidR="00B22AD6" w:rsidRDefault="00B22AD6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  <w:szCs w:val="32"/>
        </w:rPr>
      </w:pPr>
    </w:p>
    <w:p w14:paraId="367F24CD" w14:textId="77777777" w:rsidR="00B22AD6" w:rsidRDefault="002F6842">
      <w:pPr>
        <w:pStyle w:val="a9"/>
        <w:snapToGrid w:val="0"/>
        <w:spacing w:line="360" w:lineRule="auto"/>
        <w:ind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lastRenderedPageBreak/>
        <w:t>3.绑定教务系统</w:t>
      </w:r>
    </w:p>
    <w:p w14:paraId="46B39F0B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进入‘我’页面，绑定教务系统栏显示未绑定，点击“绑定教务系统”。</w:t>
      </w:r>
    </w:p>
    <w:p w14:paraId="73E94947" w14:textId="77777777" w:rsidR="00B22AD6" w:rsidRDefault="002F6842">
      <w:pPr>
        <w:snapToGrid w:val="0"/>
        <w:spacing w:line="360" w:lineRule="auto"/>
        <w:ind w:firstLineChars="200" w:firstLine="480"/>
        <w:jc w:val="center"/>
        <w:rPr>
          <w:rFonts w:ascii="宋体" w:eastAsia="宋体" w:hAnsi="宋体" w:cs="宋体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C8DC97" wp14:editId="68C353CF">
                <wp:simplePos x="0" y="0"/>
                <wp:positionH relativeFrom="column">
                  <wp:posOffset>1634490</wp:posOffset>
                </wp:positionH>
                <wp:positionV relativeFrom="paragraph">
                  <wp:posOffset>1574165</wp:posOffset>
                </wp:positionV>
                <wp:extent cx="1652270" cy="391795"/>
                <wp:effectExtent l="6350" t="6350" r="17780" b="1333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391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128.7pt;margin-top:123.95pt;height:30.85pt;width:130.1pt;z-index:251664384;v-text-anchor:middle;mso-width-relative:page;mso-height-relative:page;" filled="f" stroked="t" coordsize="21600,21600" o:gfxdata="UEsDBAoAAAAAAIdO4kAAAAAAAAAAAAAAAAAEAAAAZHJzL1BLAwQUAAAACACHTuJARZj4Y9gAAAAL&#10;AQAADwAAAGRycy9kb3ducmV2LnhtbE2PTU/DMAyG70j8h8hIXBBLO7Z0LU0nhLQDxw0krl6TtdUS&#10;p2qyr3+POcHNlh+9ft56ffVOnO0Uh0Aa8lkGwlIbzECdhq/PzfMKRExIBl0gq+FmI6yb+7saKxMu&#10;tLXnXeoEh1CsUEOf0lhJGdveeoyzMFri2yFMHhOvUyfNhBcO907Os0xJjwPxhx5H+97b9rg7eQ1v&#10;N5ncNpabJ6NIqfQdP9CttH58yLNXEMle0x8Mv/qsDg077cOJTBROw3xZLBjlYVGUIJhY5oUCsdfw&#10;kpUKZFPL/x2aH1BLAwQUAAAACACHTuJA3xWIVU8CAACCBAAADgAAAGRycy9lMm9Eb2MueG1srVRJ&#10;jhMxFN0jcQfLe7qS0GOpK62oW0FILWipQax/XK7EkidsJ5XmAJyCJVuOBefg2VU9MKwQWTh/8h+e&#10;36/zi73RbCdDVM42fHow4Uxa4Vpl1w1//2754pSzmMi2pJ2VDb+TkV/Mnz87730tZ27jdCsDQxIb&#10;6943fJOSr6sqio00FA+clxbOzgVDCWpYV22gHtmNrmaTyXHVu9D64ISMEdarwcnnJX/XSZHedl2U&#10;iemGo7dUzlDOVT6r+TnV60B+o8TYBv1DF4aURdGHVFeUiG2D+iOVUSK46Lp0IJypXNcpIcsMmGY6&#10;+W2a2w15WWYBONE/wBT/X1rxZncTmGobPptyZsngjX58/fb9y2cGA9DpfawRdOtvwqhFiHnUfRdM&#10;/scQbF8QvXtAVO4TEzBOj49msxMAL+B7eTY9OTvKSavH2z7E9Eo6w7LQcKm18jEPTTXtrmMaou+j&#10;stm6pdIadqq1ZT2KoEIuQeBPpylBNB4TRbvmjPQaxBQplJTRadXm6/l2DOvVpQ5sRyDHcjnBb2zu&#10;l7Bc+4riZogrrhxGtVEJ3NXKNPw0X76/rS0mzLgNSGVp5do74BzcQMDoxVIh7TXFdEMBjEP/2KL0&#10;FkenHYZyo8TZxoVPf7PneBABXs56MBgDf9xSkJzp1xYUOZseHmbKF+Xw6GQGJTz1rJ567NZcOuAA&#10;FqC7Iub4pO/FLjjzAcu2yFXhIitQe4B2VC7TsFlYVyEXixIGmntK1/bWi5x8eMDFNrlOlbd9RGcE&#10;DUQvBBmXMm/SU71EPX465j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RZj4Y9gAAAALAQAADwAA&#10;AAAAAAABACAAAAAiAAAAZHJzL2Rvd25yZXYueG1sUEsBAhQAFAAAAAgAh07iQN8ViFVPAgAAggQA&#10;AA4AAAAAAAAAAQAgAAAAJw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28732CEE" wp14:editId="658F5C2F">
            <wp:extent cx="2160270" cy="3843020"/>
            <wp:effectExtent l="0" t="0" r="381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124A" w14:textId="77777777" w:rsidR="00B22AD6" w:rsidRDefault="002F6842">
      <w:pPr>
        <w:snapToGrid w:val="0"/>
        <w:spacing w:line="360" w:lineRule="auto"/>
        <w:ind w:firstLineChars="200" w:firstLine="480"/>
        <w:jc w:val="center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图8  绑定教务系统</w:t>
      </w:r>
    </w:p>
    <w:p w14:paraId="25A3977F" w14:textId="77777777" w:rsidR="00B22AD6" w:rsidRDefault="002F6842">
      <w:pPr>
        <w:snapToGrid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输入学号，密码，点击“绑定”按钮，成功后显示学号与姓名以及接触绑定按钮，失败请检查学号密码是否正确。</w:t>
      </w:r>
    </w:p>
    <w:p w14:paraId="0FF7AB39" w14:textId="77777777" w:rsidR="00B22AD6" w:rsidRDefault="002F6842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D059FB" wp14:editId="1F18C309">
                <wp:simplePos x="0" y="0"/>
                <wp:positionH relativeFrom="column">
                  <wp:posOffset>2854960</wp:posOffset>
                </wp:positionH>
                <wp:positionV relativeFrom="paragraph">
                  <wp:posOffset>758190</wp:posOffset>
                </wp:positionV>
                <wp:extent cx="2044065" cy="683260"/>
                <wp:effectExtent l="6350" t="6350" r="6985" b="11430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065" cy="683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224.8pt;margin-top:59.7pt;height:53.8pt;width:160.95pt;z-index:251685888;v-text-anchor:middle;mso-width-relative:page;mso-height-relative:page;" filled="f" stroked="t" coordsize="21600,21600" o:gfxdata="UEsDBAoAAAAAAIdO4kAAAAAAAAAAAAAAAAAEAAAAZHJzL1BLAwQUAAAACACHTuJARSuLjtcAAAAL&#10;AQAADwAAAGRycy9kb3ducmV2LnhtbE2PTUvEMBCG74L/IYzgRdy0pabb2nQRYQ8edxW8zjaxLSaT&#10;0mS//r3jSY/D+/C+z7Sbi3fiZJc4BdKQrzIQlvpgJho0fLxvH9cgYkIy6AJZDVcbYdPd3rTYmHCm&#10;nT3t0yC4hGKDGsaU5kbK2I/WY1yF2RJnX2HxmPhcBmkWPHO5d7LIMiU9TsQLI872dbT99/7oNbxc&#10;ZXK7WG8fjCKl0md8Q7fW+v4uz55BJHtJfzD86rM6dOx0CEcyUTgNZVkrRjnI6xIEE1WVP4E4aCiK&#10;KgPZtfL/D90PUEsDBBQAAAAIAIdO4kCwiHvRUwIAAIIEAAAOAAAAZHJzL2Uyb0RvYy54bWytVMtu&#10;EzEU3SPxD5b3dCZDm5aokypqFYRU0UoBsXY8dsaSX9hOJuUD+AqWbPks+A6OPemDxwqRhXNfvtf3&#10;3HPn/GJvNNmJEJWzLZ0c1ZQIy12n7Kal798tX5xREhOzHdPOipbeiUgv5s+fnQ9+JhrXO92JQJDE&#10;xtngW9qn5GdVFXkvDItHzgsLp3TBsAQ1bKousAHZja6aup5WgwudD46LGGG9Gp10XvJLKXi6kTKK&#10;RHRL8bZUzlDOdT6r+TmbbQLzveKHZ7B/eIVhyqLoQ6orlhjZBvVHKqN4cNHJdMSdqZyUiovSA7qZ&#10;1L91s+qZF6UXgBP9A0zx/6Xlb3e3gaiupc2UEssMZvTj67fvXz4TGIDO4OMMQSt/Gw5ahJhb3ctg&#10;8j+aIPuC6N0DomKfCIexqY+P6+kJJRy+6dnLZlogrx5v+xDTa+EMyUJLhdbKx9w0m7HddUwoiuj7&#10;qGy2bqm0LoPTlgxgXXNaY7acgT9SswTReHQU7YYSpjcgJk+hpIxOqy5fz4li2KwvdSA7BnIslzV+&#10;uWOU+yUs175isR/jimukjVEJ3NXKtPQsX76/rS2SZNxGpLK0dt0dcA5uJGD0fKmQ9prFdMsCGIf3&#10;Y4vSDQ6pHZpyB4mS3oVPf7PneBABXkoGMBgNf9yyICjRbywo8moC7EH5ohyfnDZQwlPP+qnHbs2l&#10;Aw4T7KvnRczxSd+LMjjzAcu2yFXhYpaj9gjtQblM42ZhXblYLEoYaO5ZurYrz3PycYCLbXJSldk+&#10;onMADUQvMzgsZd6kp3qJevx0zH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RSuLjtcAAAALAQAA&#10;DwAAAAAAAAABACAAAAAiAAAAZHJzL2Rvd25yZXYueG1sUEsBAhQAFAAAAAgAh07iQLCIe9FTAgAA&#10;ggQAAA4AAAAAAAAAAQAgAAAAJgEAAGRycy9lMm9Eb2MueG1sUEsFBgAAAAAGAAYAWQEAAOsFAAAA&#10;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FEE360" wp14:editId="346588B5">
                <wp:simplePos x="0" y="0"/>
                <wp:positionH relativeFrom="column">
                  <wp:posOffset>849630</wp:posOffset>
                </wp:positionH>
                <wp:positionV relativeFrom="paragraph">
                  <wp:posOffset>1796415</wp:posOffset>
                </wp:positionV>
                <wp:extent cx="1652270" cy="391795"/>
                <wp:effectExtent l="6350" t="6350" r="17780" b="13335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391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66.9pt;margin-top:141.45pt;height:30.85pt;width:130.1pt;z-index:251678720;v-text-anchor:middle;mso-width-relative:page;mso-height-relative:page;" filled="f" stroked="t" coordsize="21600,21600" o:gfxdata="UEsDBAoAAAAAAIdO4kAAAAAAAAAAAAAAAAAEAAAAZHJzL1BLAwQUAAAACACHTuJAL2IlgtcAAAAL&#10;AQAADwAAAGRycy9kb3ducmV2LnhtbE2PzWrDMBCE74W+g9hCL6WRYxthu5ZDKeTQY9JAr4q1tU2l&#10;lbGUv7fv9tTedthh5pt2c/VOnHGJUyAN61UGAqkPdqJBw+Fj+1yBiMmQNS4QarhhhE13f9eaxoYL&#10;7fC8T4PgEIqN0TCmNDdSxn5Eb+IqzEj8+wqLN4nlMki7mAuHeyfzLFPSm4m4YTQzvo3Yf+9PXsPr&#10;TSa3i/X2ySpSKn3Gd+MqrR8f1tkLiITX9GeGX3xGh46ZjuFENgrHuigYPWnIq7wGwY6iLnndkY+y&#10;VCC7Vv7f0P0AUEsDBBQAAAAIAIdO4kCBWHYzUgIAAIIEAAAOAAAAZHJzL2Uyb0RvYy54bWytVEuO&#10;EzEQ3SNxB8t70kmYzCeaziiaURBSxIwUEGvHbact+YftpBMOwClYsp1jwTl4dmc+fFaILJwqV/mV&#10;6/lVX17tjSY7EaJytqajwZASYblrlN3U9MP7xatzSmJitmHaWVHTg4j0avbyxWXnp2LsWqcbEQhA&#10;bJx2vqZtSn5aVZG3wrA4cF5YBKULhiW4YVM1gXVAN7oaD4enVedC44PjIkbs3vRBOiv4UgqebqWM&#10;IhFdU9wtlTWUdZ3XanbJppvAfKv48RrsH25hmLIo+gh1wxIj26D+gDKKBxedTAPuTOWkVFyUHtDN&#10;aPhbN6uWeVF6ATnRP9IU/x8sf7e7C0Q1NR1PKLHM4I1+fLv//vULwQbY6XycImnl78LRizBzq3sZ&#10;TP5HE2RfGD08Mir2iXBsjk4n4/EZiOeIvb4YnV0U0OrptA8xvRHOkGzUVGitfMxNsynbLWNCUWQ/&#10;ZOVt6xZK6/Jw2pIORVAhl2DQj9QswTQeHUW7oYTpDYTJUyiQ0WnV5OMZKIbN+loHsmMQx2IxxC93&#10;jHK/pOXaNyy2fV4J9bIxKkG7WpmanufDD6e1BUjmrWcqW2vXHMBzcL0Ao+cLBdgli+mOBSgO98cU&#10;pVssUjs05Y4WJa0Ln/+2n/MhBEQp6aBgNPxpy4KgRL+1kMjF6OQkS744J5OzMZzwPLJ+HrFbc+3A&#10;wwjz6nkxc37SD6YMznzEsM1zVYSY5ajdU3t0rlM/WRhXLubzkgaZe5aWduV5Bu8fcL5NTqrytk/s&#10;HEmD0MsbHIcyT9Jzv2Q9fTpm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vYiWC1wAAAAsBAAAP&#10;AAAAAAAAAAEAIAAAACIAAABkcnMvZG93bnJldi54bWxQSwECFAAUAAAACACHTuJAgVh2M1ICAACC&#10;BAAADgAAAAAAAAABACAAAAAmAQAAZHJzL2Uyb0RvYy54bWxQSwUGAAAAAAYABgBZAQAA6gU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3A4F63" wp14:editId="76045550">
                <wp:simplePos x="0" y="0"/>
                <wp:positionH relativeFrom="column">
                  <wp:posOffset>650240</wp:posOffset>
                </wp:positionH>
                <wp:positionV relativeFrom="paragraph">
                  <wp:posOffset>812165</wp:posOffset>
                </wp:positionV>
                <wp:extent cx="2066290" cy="568325"/>
                <wp:effectExtent l="6350" t="6350" r="15240" b="19685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568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51.2pt;margin-top:63.95pt;height:44.75pt;width:162.7pt;z-index:251671552;v-text-anchor:middle;mso-width-relative:page;mso-height-relative:page;" filled="f" stroked="t" coordsize="21600,21600" o:gfxdata="UEsDBAoAAAAAAIdO4kAAAAAAAAAAAAAAAAAEAAAAZHJzL1BLAwQUAAAACACHTuJAtZ7rBNYAAAAL&#10;AQAADwAAAGRycy9kb3ducmV2LnhtbE2Py2rDMBBF94X+g5hAN6WRLYyduJZDKWTRZdJAtxNLtU2k&#10;kbGU1993ump3c5nDfTSbm3fiYuc4BtKQLzMQlrpgRuo1HD63LysQMSEZdIGshruNsGkfHxqsTbjS&#10;zl72qRdsQrFGDUNKUy1l7AbrMS7DZIl/32H2mFjOvTQzXtncO6myrJQeR+KEASf7PtjutD97DW93&#10;mdwurrfPpqSyTF/xA91K66dFnr2CSPaW/mD4rc/VoeVOx3AmE4VjnamCUT5UtQbBRKEqHnPUoPKq&#10;ANk28v+G9gdQSwMEFAAAAAgAh07iQEPGXn9SAgAAggQAAA4AAABkcnMvZTJvRG9jLnhtbK1US27b&#10;MBDdF+gdCO4byarjJELkwEjgokDQBHCLrscUaRHgryRtOT1AT9FltzlWe44OKSV2P6uiXtDz45Dv&#10;8Y0ur/ZakR33QVrT0MlJSQk3zLbSbBr64f3y1TklIYJpQVnDG/rAA72av3xx2buaV7azquWeYBMT&#10;6t41tIvR1UURWMc1hBPruMGksF5DRNdvitZDj921KqqynBW99a3zlvEQMHozJOk89xeCs3gnROCR&#10;qIbi3WJefV7XaS3ml1BvPLhOsvEa8A+30CANHvrc6gYikK2Xf7TSknkbrIgnzOrCCiEZzxgQzaT8&#10;Dc2qA8czFiQnuGeawv9ry97t7j2RbUOrKSUGNL7Rj2+P379+IRhAdnoXaixauXs/egHNBHUvvE7/&#10;CILsM6MPz4zyfSQMg1U5m1UXSDzD3Ons/HV1mpoWh93Oh/iGW02S0VCulHQhgYYadrchDtVPVSls&#10;7FIqhXGolSE9qq46K9MRgPoRCiKa2iGiYDaUgNqgMFn0uWWwSrZpe9od/GZ9rTzZAYpjuSzxN17u&#10;l7J09g2EbqjLqVQGtZYRtaukbuh52vy0WxlEmHgbmErW2rYPyLO3gwCDY0uJbW8hxHvwqDi8P05R&#10;vMNFKIug7GhR0ln/+W/xVI9CwCwlPSoYAX/agueUqLcGJXIxmU6T5LMzPT2r0PHHmfVxxmz1tUUe&#10;JjivjmUz1Uf1ZApv9UcctkU6FVNgGJ49UDs613GYLBxXxheLXIYydxBvzcqx1Hx4wMU2WiHz2x7Y&#10;GUlDoWeBjEOZJunYz1WHT8f8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LWe6wTWAAAACwEAAA8A&#10;AAAAAAAAAQAgAAAAIgAAAGRycy9kb3ducmV2LnhtbFBLAQIUABQAAAAIAIdO4kBDxl5/UgIAAIIE&#10;AAAOAAAAAAAAAAEAIAAAACU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1F49E1CA" wp14:editId="7067C272">
            <wp:extent cx="2160270" cy="2928620"/>
            <wp:effectExtent l="0" t="0" r="381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9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579B74DE" wp14:editId="01DF4065">
            <wp:extent cx="2160270" cy="2957195"/>
            <wp:effectExtent l="0" t="0" r="381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1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5325" w14:textId="77777777" w:rsidR="00B22AD6" w:rsidRDefault="002F6842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图9  输入账号和密码及绑定成功页面</w:t>
      </w:r>
    </w:p>
    <w:p w14:paraId="0F327714" w14:textId="77777777" w:rsidR="00B22AD6" w:rsidRDefault="002F6842">
      <w:pPr>
        <w:pStyle w:val="a9"/>
        <w:snapToGrid w:val="0"/>
        <w:spacing w:line="360" w:lineRule="auto"/>
        <w:ind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lastRenderedPageBreak/>
        <w:t>4.查看课表与成绩信息</w:t>
      </w:r>
    </w:p>
    <w:p w14:paraId="1E0EFC6E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绑定成功，点击‘课程表’和‘成绩单’按钮，正确显示课程和成绩信息。</w:t>
      </w:r>
    </w:p>
    <w:p w14:paraId="3FF6CA59" w14:textId="77777777" w:rsidR="00B22AD6" w:rsidRDefault="00B22AD6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</w:p>
    <w:p w14:paraId="79BD8F9F" w14:textId="77777777" w:rsidR="00B22AD6" w:rsidRDefault="002F6842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B60AB3" wp14:editId="1EC57516">
                <wp:simplePos x="0" y="0"/>
                <wp:positionH relativeFrom="column">
                  <wp:posOffset>3916045</wp:posOffset>
                </wp:positionH>
                <wp:positionV relativeFrom="paragraph">
                  <wp:posOffset>3673475</wp:posOffset>
                </wp:positionV>
                <wp:extent cx="483870" cy="415290"/>
                <wp:effectExtent l="6350" t="6350" r="12700" b="20320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415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308.35pt;margin-top:289.25pt;height:32.7pt;width:38.1pt;z-index:251716608;v-text-anchor:middle;mso-width-relative:page;mso-height-relative:page;" filled="f" stroked="t" coordsize="21600,21600" o:gfxdata="UEsDBAoAAAAAAIdO4kAAAAAAAAAAAAAAAAAEAAAAZHJzL1BLAwQUAAAACACHTuJACmvuTdgAAAAL&#10;AQAADwAAAGRycy9kb3ducmV2LnhtbE2PTU/DMAyG70j8h8hIXNCWdrCsLU0nhLQDx21IXLPGaysS&#10;p2qyr3+POcHNlh+9ft56ffVOnHGKQyAN+TwDgdQGO1Cn4XO/mRUgYjJkjQuEGm4YYd3c39WmsuFC&#10;WzzvUic4hGJlNPQpjZWUse3RmzgPIxLfjmHyJvE6ddJO5sLh3slFlinpzUD8oTcjvvfYfu9OXsPb&#10;TSa3jeXmySpSKn3FD+MKrR8f8uwVRMJr+oPhV5/VoWGnQziRjcJpULlaMaphuSqWIJhQ5aIEceDh&#10;5bkE2dTyf4fmB1BLAwQUAAAACACHTuJA/IcXLVECAACBBAAADgAAAGRycy9lMm9Eb2MueG1srVTL&#10;bhMxFN0j8Q+W93SSkNI0yqSKWgUhVbRSQawdj52x5Be2k0n5AL6CJVs+C76DY0+ahMcKkYVzX77X&#10;99xzZ3a1M5psRYjK2ZoOzwaUCMtdo+y6pu/fLV9MKImJ2YZpZ0VNH0WkV/Pnz2adn4qRa51uRCBI&#10;YuO08zVtU/LTqoq8FYbFM+eFhVO6YFiCGtZVE1iH7EZXo8HgVdW50PjguIgR1pveSeclv5SCpzsp&#10;o0hE1xRvS+UM5Vzls5rP2HQdmG8V3z+D/cMrDFMWRQ+pblhiZBPUH6mM4sFFJ9MZd6ZyUiouSg/o&#10;Zjj4rZuHlnlRegE40R9giv8vLX+7vQ9ENTUdYVKWGczox9dv3798JjAAnc7HKYIe/H3YaxFibnUn&#10;g8n/aILsCqKPB0TFLhEO43jycnIB3Dlc4+H56LIgXh0v+xDTa+EMyUJNhdbKx9wzm7LtbUyoiein&#10;qGy2bqm0LnPTlnQg3ehikEsw0EdqliAaj4aiXVPC9Bq85CmUlNFp1eTrOVEM69W1DmTLwI3lcoBf&#10;bhjlfgnLtW9YbPu44upZY1QCdbUyNZ3ky0+3tUWSDFsPVJZWrnkEzMH1/IueLxXS3rKY7lkA4fB+&#10;LFG6wyG1Q1NuL1HSuvDpb/YcDx7AS0kHAqPhjxsWBCX6jQVDLofjcWZ8UcbnFyMo4dSzOvXYjbl2&#10;wGGIdfW8iDk+6SdRBmc+YNcWuSpczHLU7qHdK9epXyxsKxeLRQkDyz1Lt/bB85y8H+Bik5xUZbZH&#10;dPaggedlBvudzIt0qpeo45dj/h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Ka+5N2AAAAAsBAAAP&#10;AAAAAAAAAAEAIAAAACIAAABkcnMvZG93bnJldi54bWxQSwECFAAUAAAACACHTuJA/IcXLVECAACB&#10;BAAADgAAAAAAAAABACAAAAAnAQAAZHJzL2Uyb0RvYy54bWxQSwUGAAAAAAYABgBZAQAA6gU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29815F" wp14:editId="0B54CBB8">
                <wp:simplePos x="0" y="0"/>
                <wp:positionH relativeFrom="column">
                  <wp:posOffset>1119505</wp:posOffset>
                </wp:positionH>
                <wp:positionV relativeFrom="paragraph">
                  <wp:posOffset>3636010</wp:posOffset>
                </wp:positionV>
                <wp:extent cx="483870" cy="415290"/>
                <wp:effectExtent l="6350" t="6350" r="12700" b="20320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8935" y="4866640"/>
                          <a:ext cx="483870" cy="415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88.15pt;margin-top:286.3pt;height:32.7pt;width:38.1pt;z-index:251686912;v-text-anchor:middle;mso-width-relative:page;mso-height-relative:page;" filled="f" stroked="t" coordsize="21600,21600" o:gfxdata="UEsDBAoAAAAAAIdO4kAAAAAAAAAAAAAAAAAEAAAAZHJzL1BLAwQUAAAACACHTuJAQz3Tr9cAAAAL&#10;AQAADwAAAGRycy9kb3ducmV2LnhtbE2Py07DMBBF90j8gzVIbBC1mypuCHEqhNQFyxYkttPYJBH2&#10;OIrd198zrGB5NUf3nmk2l+DFyc1pjGRguVAgHHXRjtQb+HjfPlYgUkay6CM5A1eXYNPe3jRY23im&#10;nTvtcy+4hFKNBoacp1rK1A0uYFrEyRHfvuIcMHOce2lnPHN58LJQSsuAI/HCgJN7HVz3vT8GAy9X&#10;mf0uPW0frCat82d6Q18Zc3+3VM8gsrvkPxh+9VkdWnY6xCPZJDzntV4xaqBcFxoEE0VZlCAOBvSq&#10;UiDbRv7/of0BUEsDBBQAAAAIAIdO4kAEUmrnXgIAAI0EAAAOAAAAZHJzL2Uyb0RvYy54bWytVM1u&#10;EzEQviPxDpbvdDdpmqSrbKqoVRBSRSMVxHnitbOW/IftZFMegKfgyJXHgudg7N224eeEyMGZ8Xwz&#10;9nz+ZhdXR63Igfsgranp6KykhBtmG2l2NX3/bv1qTkmIYBpQ1vCaPvBAr5YvXyw6V/Gxba1quCdY&#10;xISqczVtY3RVUQTWcg3hzDpuMCis1xDR9bui8dBhda2KcVlOi876xnnLeAi4e9MH6TLXF4KzeCdE&#10;4JGomuLdYl59XrdpLZYLqHYeXCvZcA34h1tokAYPfSp1AxHI3ss/SmnJvA1WxDNmdWGFkIznHrCb&#10;UflbN/ctOJ57QXKCe6Ip/L+y7O1h44lsajqeUWJA4xv9+Prt+5fPBDeQnc6FCkH3buMHL6CZWj0K&#10;r9M/NkGOmH9Zzi/PLyh5qOlkPp1OJwO7/BgJQ8Bkfj6f4RuwBBhdID7VL54LOR/ia241SUZNuVLS&#10;hdQ/VHC4DbFHP6LStrFrqRTuQ6UM6VCA41mZjgCUklAQ0dQOmwtmRwmoHWqURZ9LBqtkk9JTdvC7&#10;7bXy5ACok/W6xN9wuV9g6ewbCG2Py6EEg0rLiDJWUtd0npIfs5XBDhOFPWnJ2trmASn3ttdicGwt&#10;sewthLgBj+LD++NAxTtchLLYlB0sSlrrP/1tP+FRExilpEMxY8Mf9+A5JeqNQbVcjib4GiRmZ3Ix&#10;G6PjTyPb04jZ62uLPIxwdB3LZsJH9WgKb/UHnLtVOhVDYBie3VM7ONexHzKcXMZXqwxDxTuIt+be&#10;sVS8f8DVPloh89s+szOQhprPAhnmMw3VqZ9Rz1+R5U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D&#10;PdOv1wAAAAsBAAAPAAAAAAAAAAEAIAAAACIAAABkcnMvZG93bnJldi54bWxQSwECFAAUAAAACACH&#10;TuJABFJq514CAACNBAAADgAAAAAAAAABACAAAAAmAQAAZHJzL2Uyb0RvYy54bWxQSwUGAAAAAAYA&#10;BgBZAQAA9gU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4F17F9C8" wp14:editId="65D64060">
            <wp:extent cx="2339975" cy="4163060"/>
            <wp:effectExtent l="0" t="0" r="698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67709118" wp14:editId="647B26F9">
            <wp:extent cx="2339975" cy="4163060"/>
            <wp:effectExtent l="0" t="0" r="698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B80D" w14:textId="77777777" w:rsidR="00B22AD6" w:rsidRDefault="002F6842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图9 课表信息与成绩信息</w:t>
      </w:r>
    </w:p>
    <w:p w14:paraId="2610BD24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6B34CFA3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640E9DF1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1FCE1EF6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4186993C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63B172C7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298D3049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28821AE4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224E636A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34489108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5EF0AA3C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51BFA0D4" w14:textId="77777777" w:rsidR="00B22AD6" w:rsidRDefault="002F6842">
      <w:pPr>
        <w:pStyle w:val="a9"/>
        <w:snapToGrid w:val="0"/>
        <w:spacing w:line="360" w:lineRule="auto"/>
        <w:ind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lastRenderedPageBreak/>
        <w:t>5.在校园动态中发表文章</w:t>
      </w:r>
    </w:p>
    <w:p w14:paraId="3F89C779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进入‘八卦校园’页面，点击右下角的发表文章图标，进入发表文章页面，输入文章内容，点击提交按钮，自动返回‘八卦校园’页面最上成功显示刚刚发表的文章。</w:t>
      </w:r>
    </w:p>
    <w:p w14:paraId="23B63A5C" w14:textId="77777777" w:rsidR="00B22AD6" w:rsidRDefault="00B22AD6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</w:p>
    <w:p w14:paraId="20E9A740" w14:textId="77777777" w:rsidR="00B22AD6" w:rsidRDefault="002F6842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39315D1" wp14:editId="1CB8DA54">
                <wp:simplePos x="0" y="0"/>
                <wp:positionH relativeFrom="column">
                  <wp:posOffset>3171190</wp:posOffset>
                </wp:positionH>
                <wp:positionV relativeFrom="paragraph">
                  <wp:posOffset>1293495</wp:posOffset>
                </wp:positionV>
                <wp:extent cx="1689735" cy="392430"/>
                <wp:effectExtent l="6350" t="6350" r="10795" b="12700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735" cy="3924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249.7pt;margin-top:101.85pt;height:30.9pt;width:133.05pt;z-index:251805696;v-text-anchor:middle;mso-width-relative:page;mso-height-relative:page;" filled="f" stroked="t" coordsize="21600,21600" o:gfxdata="UEsDBAoAAAAAAIdO4kAAAAAAAAAAAAAAAAAEAAAAZHJzL1BLAwQUAAAACACHTuJAaN52SNcAAAAL&#10;AQAADwAAAGRycy9kb3ducmV2LnhtbE2Py07DMBBF90j8gzVIbBC1W1q3CXEqhNQFy7ZIbN14SCLs&#10;cRS7r79nuoLdPI7unKnWl+DFCcfURzIwnSgQSE10PbUGPveb5xWIlC056yOhgSsmWNf3d5UtXTzT&#10;Fk+73AoOoVRaA13OQyllajoMNk3igMS77zgGm7kdW+lGe+bw4OVMKS2D7YkvdHbA9w6bn90xGHi7&#10;yuy3qdg8OU1a56/0Yf3KmMeHqXoFkfGS/2C46bM61Ox0iEdySXgD86KYM2pgpl6WIJhY6sUCxIEn&#10;t0LWlfz/Q/0LUEsDBBQAAAAIAIdO4kA08D3bUwIAAIIEAAAOAAAAZHJzL2Uyb0RvYy54bWytVMmO&#10;EzEQvSPxD5bvTGebLZrOKJpRENKIiTQgzo7bTlvyhu2kM3wAX8GRK58F38GzOzMJywmRg1PlKtfy&#10;6lVfXe+MJlsRonK2psOTASXCctcou67p+3eLVxeUxMRsw7SzoqaPItLr2csXV52fipFrnW5EIAhi&#10;47TzNW1T8tOqirwVhsUT54WFUbpgWIIa1lUTWIfoRlejweCs6lxofHBcxIjb295IZyW+lIKneymj&#10;SETXFLWlcoZyrvJZza7YdB2YbxXfl8H+oQrDlEXS51C3LDGyCeqPUEbx4KKT6YQ7UzkpFRelB3Qz&#10;HPzWzUPLvCi9AJzon2GK/y8sf7tdBqKamo6HlFhmMKMfX799//KZ4ALodD5O4fTgl2GvRYi51Z0M&#10;Jv+jCbIriD4+Iyp2iXBcDs8uLs/Hp5Rw2MaXo8m4QF4dXvsQ02vhDMlCTYXWysfcNJuy7V1MSArv&#10;J698bd1CaV0Gpy3pkGR0PsBsOQN/pGYJovHoKNo1JUyvQUyeQgkZnVZNfp4DxbBe3ehAtgzkWCwG&#10;+OWOke4Xt5z7lsW29yumnjZGJXBXK1PTi/z46bW2CJJx65HK0so1j8A5uJ6A0fOFQtg7FtOSBTAO&#10;9WOL0j0OqR2acnuJktaFT3+7z/4gAqyUdGAwGv64YUFQot9YUORyOJlkyhdlcno+ghKOLatji92Y&#10;GwccwAJUV8Tsn/STKIMzH7Bs85wVJmY5cvfQ7pWb1G8W1pWL+by4geaepTv74HkO3g9wvklOqjLb&#10;Azp70ED0MoP9UuZNOtaL1+HTMfsJ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aN52SNcAAAALAQAA&#10;DwAAAAAAAAABACAAAAAiAAAAZHJzL2Rvd25yZXYueG1sUEsBAhQAFAAAAAgAh07iQDTwPdtTAgAA&#10;ggQAAA4AAAAAAAAAAQAgAAAAJgEAAGRycy9lMm9Eb2MueG1sUEsFBgAAAAAGAAYAWQEAAOsFAAAA&#10;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A9C9577" wp14:editId="641EE4F9">
                <wp:simplePos x="0" y="0"/>
                <wp:positionH relativeFrom="column">
                  <wp:posOffset>2756535</wp:posOffset>
                </wp:positionH>
                <wp:positionV relativeFrom="paragraph">
                  <wp:posOffset>401955</wp:posOffset>
                </wp:positionV>
                <wp:extent cx="2212340" cy="592455"/>
                <wp:effectExtent l="6350" t="6350" r="6350" b="10795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340" cy="5924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217.05pt;margin-top:31.65pt;height:46.65pt;width:174.2pt;z-index:251776000;v-text-anchor:middle;mso-width-relative:page;mso-height-relative:page;" filled="f" stroked="t" coordsize="21600,21600" o:gfxdata="UEsDBAoAAAAAAIdO4kAAAAAAAAAAAAAAAAAEAAAAZHJzL1BLAwQUAAAACACHTuJA4GG1tdcAAAAK&#10;AQAADwAAAGRycy9kb3ducmV2LnhtbE2Py07DMBBF90j8gzVIbBB10rQmDXEqhNQFy7ZIbKfxNImw&#10;x1Hsvv4es4Ll6B7de6ZeX50VZ5rC4FlDPstAELfeDNxp+NxvnksQISIbtJ5Jw40CrJv7uxor4y+8&#10;pfMudiKVcKhQQx/jWEkZ2p4chpkfiVN29JPDmM6pk2bCSyp3Vs6zTEmHA6eFHkd676n93p2chreb&#10;jHYbVpsno1ip+BU+0JZaPz7k2SuISNf4B8OvflKHJjkd/IlNEFbDoljkCdWgigJEAl7K+RLEIZFL&#10;pUA2tfz/QvMDUEsDBBQAAAAIAIdO4kD8fyyuUQIAAIIEAAAOAAAAZHJzL2Uyb0RvYy54bWytVEtu&#10;2zAQ3RfoHQjua8mK3SRC5MBI4KJA0ARwi67HFGkR4K8kbdk9QE/RZbc5VnuODinl08+qqBf0/Djk&#10;e3yji8uDVmTPfZDWNHQ6KSnhhtlWmm1DP7xfvTqjJEQwLShreEOPPNDLxcsXF72reWU7q1ruCTYx&#10;oe5dQ7sYXV0UgXVcQ5hYxw0mhfUaIrp+W7QeeuyuVVGV5euit7513jIeAkavhyRd5P5CcBZvhQg8&#10;EtVQvFvMq8/rJq3F4gLqrQfXSTZeA/7hFhqkwUMfW11DBLLz8o9WWjJvgxVxwqwurBCS8YwB0UzL&#10;39CsO3A8Y0FygnukKfy/tuzd/s4T2Tb0BOkxoPGNfny7//71C8EAstO7UGPR2t350QtoJqgH4XX6&#10;RxDkkBk9PjLKD5EwDFbVtDqZYWeGufl5NZvPU9PiabfzIb7hVpNkNJQrJV1IoKGG/U2IQ/VDVQob&#10;u5JKYRxqZUiPqqtOy3QEoH6EgoimdogomC0loLYoTBZ9bhmskm3annYHv91cKU/2gOJYrUr8jZf7&#10;pSydfQ2hG+pyKpVBrWVE7SqpG3qWNj/sVgYRJt4GppK1se0RefZ2EGBwbCWx7Q2EeAceFYf3xymK&#10;t7gIZRGUHS1KOus//y2e6lEImKWkRwUj4E878JwS9dagRM6ns8R8zM5sflqh459nNs8zZqevLPIw&#10;xXl1LJupPqoHU3irP+KwLdOpmALD8OyB2tG5isNk4bgyvlzmMpS5g3hj1o6l5sMDLnfRCpnf9omd&#10;kTQUehbIOJRpkp77uerp07H4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OBhtbXXAAAACgEAAA8A&#10;AAAAAAAAAQAgAAAAIgAAAGRycy9kb3ducmV2LnhtbFBLAQIUABQAAAAIAIdO4kD8fyyuUQIAAIIE&#10;AAAOAAAAAAAAAAEAIAAAACY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0431048" wp14:editId="77D45C3D">
                <wp:simplePos x="0" y="0"/>
                <wp:positionH relativeFrom="column">
                  <wp:posOffset>2240915</wp:posOffset>
                </wp:positionH>
                <wp:positionV relativeFrom="paragraph">
                  <wp:posOffset>3352165</wp:posOffset>
                </wp:positionV>
                <wp:extent cx="483870" cy="415290"/>
                <wp:effectExtent l="6350" t="6350" r="12700" b="20320"/>
                <wp:wrapNone/>
                <wp:docPr id="29" name="椭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415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176.45pt;margin-top:263.95pt;height:32.7pt;width:38.1pt;z-index:251746304;v-text-anchor:middle;mso-width-relative:page;mso-height-relative:page;" filled="f" stroked="t" coordsize="21600,21600" o:gfxdata="UEsDBAoAAAAAAIdO4kAAAAAAAAAAAAAAAAAEAAAAZHJzL1BLAwQUAAAACACHTuJAz66yvtgAAAAL&#10;AQAADwAAAGRycy9kb3ducmV2LnhtbE2Py07DMBBF90j9B2sqsUHUedDQpHGqCqkLlm2R2E5jk0TY&#10;4yh2X3/PsILdPI7unKk3N2fFxUxh8KQgXSQgDLVeD9Qp+DjunlcgQkTSaD0ZBXcTYNPMHmqstL/S&#10;3lwOsRMcQqFCBX2MYyVlaHvjMCz8aIh3X35yGLmdOqknvHK4szJLkkI6HIgv9Diat96034ezU7C9&#10;y2j3odw96YKKIn6Gd7QrpR7nabIGEc0t/sHwq8/q0LDTyZ9JB2EV5MusZFTBMnvlgomXrExBnHhS&#10;5jnIppb/f2h+AFBLAwQUAAAACACHTuJA6qGy/lICAACBBAAADgAAAGRycy9lMm9Eb2MueG1srVTN&#10;bhMxEL4j8Q6W73STkNI06qaKEgUhVbRSQZwdr5215D9sJ5vyADwFR648FjwHn71pGn5OiBycGc/4&#10;G8/nb/bqem802YkQlbM1HZ4NKBGWu0bZTU3fv1u9mFASE7MN086Kmj6ISK9nz59ddX4qRq51uhGB&#10;AMTGaedr2qbkp1UVeSsMi2fOC4ugdMGwBDdsqiawDuhGV6PB4FXVudD44LiIEbvLPkhnBV9KwdOt&#10;lFEkomuKu6WyhrKu81rNrth0E5hvFT9cg/3DLQxTFkWPUEuWGNkG9QeUUTy46GQ6485UTkrFRekB&#10;3QwHv3Vz3zIvSi8gJ/ojTfH/wfK3u7tAVFPT0SUllhm80Y+v375/+UywAXY6H6dIuvd34eBFmLnV&#10;vQwm/6MJsi+MPhwZFftEODbHk5eTC/DOERoPz0eXhfHq6bAPMb0WzpBs1FRorXzMPbMp293EhJrI&#10;fszK29atlNbl3bQlHUQ3uhjkEgzykZolmMajoWg3lDC9gS55CgUyOq2afDwDxbBZL3QgOwZtrFYD&#10;/HLDKPdLWq69ZLHt80qoV41RCdLVytR0kg8/ntYWIJm2nqhsrV3zAJqD6/UXPV8pwN6wmO5YgOBw&#10;fwxRusUitUNT7mBR0rrw6W/7OR86QJSSDgJGwx+3LAhK9BsLhVwOx+Os+OKMzy9GcMJpZH0asVuz&#10;cOBhiHH1vJg5P+lHUwZnPmDW5rkqQsxy1O6pPTiL1A8WppWL+bykQeWepRt773kG7x9wvk1OqvK2&#10;T+wcSIPOyxscZjIP0qlfsp6+HLO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z66yvtgAAAALAQAA&#10;DwAAAAAAAAABACAAAAAiAAAAZHJzL2Rvd25yZXYueG1sUEsBAhQAFAAAAAgAh07iQOqhsv5SAgAA&#10;gQQAAA4AAAAAAAAAAQAgAAAAJwEAAGRycy9lMm9Eb2MueG1sUEsFBgAAAAAGAAYAWQEAAOsFAAAA&#10;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28E3984E" wp14:editId="3E56C3D3">
            <wp:extent cx="2339975" cy="4161155"/>
            <wp:effectExtent l="0" t="0" r="698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21A3472D" wp14:editId="0FEE54CE">
            <wp:extent cx="2339975" cy="416052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1532" w14:textId="77777777" w:rsidR="00B22AD6" w:rsidRDefault="002F6842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图10  在校园动态中发表文章</w:t>
      </w:r>
    </w:p>
    <w:p w14:paraId="36B3FBED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31D487FE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4171ED65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4AAD1887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6D92CEE7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34186848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27656F72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7971215B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0419A210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666AF8FB" w14:textId="77777777" w:rsidR="00B22AD6" w:rsidRDefault="002F6842">
      <w:pPr>
        <w:pStyle w:val="a9"/>
        <w:snapToGrid w:val="0"/>
        <w:spacing w:line="360" w:lineRule="auto"/>
        <w:ind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lastRenderedPageBreak/>
        <w:t>6.查看文章的具体内容与发表回复</w:t>
      </w:r>
    </w:p>
    <w:p w14:paraId="30DEA5BA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进入‘八卦校园’页面，点击文章内容或者回复图标，进入文章页面，最下方输入评论，点击评论按钮，发表评论，评论列表中成功显示。</w:t>
      </w:r>
    </w:p>
    <w:p w14:paraId="6888A3AA" w14:textId="77777777" w:rsidR="00B22AD6" w:rsidRDefault="00B22AD6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</w:p>
    <w:p w14:paraId="5CFB9B74" w14:textId="77777777" w:rsidR="00B22AD6" w:rsidRDefault="002F6842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53812F1" wp14:editId="133B728F">
                <wp:simplePos x="0" y="0"/>
                <wp:positionH relativeFrom="column">
                  <wp:posOffset>343535</wp:posOffset>
                </wp:positionH>
                <wp:positionV relativeFrom="paragraph">
                  <wp:posOffset>2580640</wp:posOffset>
                </wp:positionV>
                <wp:extent cx="2411095" cy="485775"/>
                <wp:effectExtent l="6350" t="6350" r="20955" b="10795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1095" cy="485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27.05pt;margin-top:203.2pt;height:38.25pt;width:189.85pt;z-index:251924480;v-text-anchor:middle;mso-width-relative:page;mso-height-relative:page;" filled="f" stroked="t" coordsize="21600,21600" o:gfxdata="UEsDBAoAAAAAAIdO4kAAAAAAAAAAAAAAAAAEAAAAZHJzL1BLAwQUAAAACACHTuJA8uLJXdcAAAAK&#10;AQAADwAAAGRycy9kb3ducmV2LnhtbE2PTU/DMAyG70j8h8hIXBBLupWoK00nhLQDxw0krl4T2orE&#10;qZrs699jTnCz5Uevn7fZXIIXJzenMZKBYqFAOOqiHak38PG+faxApIxk0UdyBq4uwaa9vWmwtvFM&#10;O3fa515wCKUaDQw5T7WUqRtcwLSIkyO+fcU5YOZ17qWd8czhwculUloGHIk/DDi518F13/tjMPBy&#10;ldnv0nr7YDVpnT/TG/rKmPu7Qj2DyO6S/2D41Wd1aNnpEI9kk/AGnsqCSQOl0iUIBsrVirsceKiW&#10;a5BtI/9XaH8AUEsDBBQAAAAIAIdO4kDogla2UwIAAIIEAAAOAAAAZHJzL2Uyb0RvYy54bWytVMtu&#10;EzEU3SPxD5b3dCYhadpRJlWUKAipopUKYn3jsTOW/MJ2MikfwFewZNvPgu/g2jNtw2OFyMK5L1/7&#10;HJ8786ujVuTAfZDW1HR0VlLCDbONNLuafni/eXVBSYhgGlDW8Jre80CvFi9fzDtX8bFtrWq4J9jE&#10;hKpzNW1jdFVRBNZyDeHMOm4wKazXENH1u6Lx0GF3rYpxWZ4XnfWN85bxEDC67pN0kfsLwVm8ESLw&#10;SFRN8W4xrz6v27QWizlUOw+ulWy4BvzDLTRIg4c+tVpDBLL38o9WWjJvgxXxjFldWCEk4xkDohmV&#10;v6G5a8HxjAXJCe6JpvD/2rJ3h1tPZFPT1+eUGND4Rj++PXz/+oVgANnpXKiw6M7d+sELaCaoR+F1&#10;+kcQ5JgZvX9ilB8jYRgcT0aj8nJKCcPc5GI6m01T0+J5t/MhvuFWk2TUlCslXUigoYLDdYh99WNV&#10;Chu7kUphHCplSIeqG89KfFsGqB+hIKKpHSIKZkcJqB0Kk0WfWwarZJO2p93B77Yr5ckBUBybTYm/&#10;4XK/lKWz1xDavi6nUhlUWkbUrpK6phdp8+NuZRBh4q1nKllb29wjz972AgyObSS2vYYQb8Gj4vD+&#10;OEXxBhehLIKyg0VJa/3nv8VTPQoBs5R0qGAE/GkPnlOi3hqUyOVoMkmSz85kOhuj408z29OM2euV&#10;RR5GOK+OZTPVR/VoCm/1Rxy2ZToVU2AYnt1TOzir2E8Wjivjy2UuQ5k7iNfmzrHUvH/A5T5aIfPb&#10;PrMzkIZCzwIZhjJN0qmfq54/HY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8uLJXdcAAAAKAQAA&#10;DwAAAAAAAAABACAAAAAiAAAAZHJzL2Rvd25yZXYueG1sUEsBAhQAFAAAAAgAh07iQOiCVrZTAgAA&#10;ggQAAA4AAAAAAAAAAQAgAAAAJgEAAGRycy9lMm9Eb2MueG1sUEsFBgAAAAAGAAYAWQEAAOsFAAAA&#10;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6AA6849B" wp14:editId="113A120B">
            <wp:extent cx="2339975" cy="4161155"/>
            <wp:effectExtent l="0" t="0" r="6985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7BD2DA67" wp14:editId="63119A47">
            <wp:extent cx="2339975" cy="4162425"/>
            <wp:effectExtent l="0" t="0" r="698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A428" w14:textId="77777777" w:rsidR="00B22AD6" w:rsidRDefault="002F6842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图11  查看文章内容与发表回复</w:t>
      </w:r>
    </w:p>
    <w:p w14:paraId="5DB16567" w14:textId="77777777" w:rsidR="00B22AD6" w:rsidRDefault="00B22AD6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  <w:szCs w:val="32"/>
        </w:rPr>
      </w:pPr>
    </w:p>
    <w:p w14:paraId="798BF635" w14:textId="77777777" w:rsidR="00B22AD6" w:rsidRDefault="00B22AD6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  <w:szCs w:val="32"/>
        </w:rPr>
      </w:pPr>
    </w:p>
    <w:p w14:paraId="09714EA3" w14:textId="77777777" w:rsidR="00B22AD6" w:rsidRDefault="00B22AD6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  <w:szCs w:val="32"/>
        </w:rPr>
      </w:pPr>
    </w:p>
    <w:p w14:paraId="5AE26E99" w14:textId="77777777" w:rsidR="00B22AD6" w:rsidRDefault="00B22AD6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  <w:szCs w:val="32"/>
        </w:rPr>
      </w:pPr>
    </w:p>
    <w:p w14:paraId="3BB9C3F1" w14:textId="77777777" w:rsidR="00B22AD6" w:rsidRDefault="00B22AD6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  <w:szCs w:val="32"/>
        </w:rPr>
      </w:pPr>
    </w:p>
    <w:p w14:paraId="609EBEA7" w14:textId="77777777" w:rsidR="00B22AD6" w:rsidRDefault="00B22AD6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  <w:szCs w:val="32"/>
        </w:rPr>
      </w:pPr>
    </w:p>
    <w:p w14:paraId="4504FF29" w14:textId="77777777" w:rsidR="00B22AD6" w:rsidRDefault="00B22AD6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  <w:szCs w:val="32"/>
        </w:rPr>
      </w:pPr>
    </w:p>
    <w:p w14:paraId="6BBD9059" w14:textId="77777777" w:rsidR="00B22AD6" w:rsidRDefault="00B22AD6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  <w:szCs w:val="32"/>
        </w:rPr>
      </w:pPr>
    </w:p>
    <w:p w14:paraId="625798F8" w14:textId="77777777" w:rsidR="00B22AD6" w:rsidRDefault="00B22AD6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  <w:szCs w:val="32"/>
        </w:rPr>
      </w:pPr>
    </w:p>
    <w:p w14:paraId="55945F00" w14:textId="77777777" w:rsidR="00B22AD6" w:rsidRDefault="00B22AD6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  <w:szCs w:val="32"/>
        </w:rPr>
      </w:pPr>
    </w:p>
    <w:p w14:paraId="380D54F9" w14:textId="77777777" w:rsidR="00B22AD6" w:rsidRDefault="002F6842">
      <w:pPr>
        <w:pStyle w:val="a9"/>
        <w:snapToGrid w:val="0"/>
        <w:spacing w:line="360" w:lineRule="auto"/>
        <w:ind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lastRenderedPageBreak/>
        <w:t>7.删除自己发表的文章与回复</w:t>
      </w:r>
    </w:p>
    <w:p w14:paraId="7281A35B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进入‘八卦校园’页面，文章上带有垃圾桶图标的表示为自己发表的文章，点击进入到文章页面，最上方点击删除图标，弹出的对话框选择确定，自动返回‘八卦校园’页面，成功删除该文章。</w:t>
      </w:r>
    </w:p>
    <w:p w14:paraId="7264BE29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同样点击评论列表中，自己发表的评论中的删除图标，弹出的对话框选择确定，成功删除该评论。</w:t>
      </w:r>
    </w:p>
    <w:p w14:paraId="1DE01E83" w14:textId="77777777" w:rsidR="00B22AD6" w:rsidRDefault="00B22AD6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</w:p>
    <w:p w14:paraId="39FF458E" w14:textId="77777777" w:rsidR="00B22AD6" w:rsidRDefault="002F6842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35586F2F" wp14:editId="1CAE2C4D">
                <wp:simplePos x="0" y="0"/>
                <wp:positionH relativeFrom="column">
                  <wp:posOffset>3815080</wp:posOffset>
                </wp:positionH>
                <wp:positionV relativeFrom="paragraph">
                  <wp:posOffset>1675130</wp:posOffset>
                </wp:positionV>
                <wp:extent cx="483870" cy="415290"/>
                <wp:effectExtent l="6350" t="6350" r="12700" b="20320"/>
                <wp:wrapNone/>
                <wp:docPr id="39" name="椭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415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300.4pt;margin-top:131.9pt;height:32.7pt;width:38.1pt;z-index:252369920;v-text-anchor:middle;mso-width-relative:page;mso-height-relative:page;" filled="f" stroked="t" coordsize="21600,21600" o:gfxdata="UEsDBAoAAAAAAIdO4kAAAAAAAAAAAAAAAAAEAAAAZHJzL1BLAwQUAAAACACHTuJAn3OyhdcAAAAL&#10;AQAADwAAAGRycy9kb3ducmV2LnhtbE2PzWrDMBCE74W8g9hCL6WR4oCSuJZDKOSQY9JAr4q1tU2l&#10;lbGUv7fP9tTeZplh9ptqfQteXHBMfSQDs6kCgdRE11Nr4Pi5fVuCSNmSsz4SGrhjgnU9eaps6eKV&#10;9ng55FZwCaXSGuhyHkopU9NhsGkaByT2vuMYbOZzbKUb7ZXLg5eFUloG2xN/6OyAHx02P4dzMLC5&#10;y+z3abV9dZq0zl9pZ/3SmJfnmXoHkfGW/8Lwi8/oUDPTKZ7JJeENaKUYPRso9JwFJ/RiwetOBubF&#10;qgBZV/L/hvoBUEsDBBQAAAAIAIdO4kCdsbUKUwIAAIEEAAAOAAAAZHJzL2Uyb0RvYy54bWytVM1u&#10;EzEQviPxDpbvdJM0pWnUTRW1CkKqaKWAODteO2vJf9hONuUBeAqOXPtY8Bx89qZJ+TkhcnBmPONv&#10;PJ+/2curndFkK0JUztZ0eDKgRFjuGmXXNf3wfvFqQklMzDZMOytq+iAivZq9fHHZ+akYudbpRgQC&#10;EBunna9pm5KfVlXkrTAsnjgvLILSBcMS3LCumsA6oBtdjQaD11XnQuOD4yJG7N70QTor+FIKnu6k&#10;jCIRXVPcLZU1lHWV12p2yabrwHyr+P4a7B9uYZiyKHqAumGJkU1Qf0AZxYOLTqYT7kzlpFRclB7Q&#10;zXDwWzfLlnlRegE50R9oiv8Plr/b3geimpqeXlBimcEb/fj2+P3rF4INsNP5OEXS0t+HvRdh5lZ3&#10;Mpj8jybIrjD6cGBU7BLh2BxPTifn4J0jNB6ejS4K49XxsA8xvRHOkGzUVGitfMw9synb3saEmsh+&#10;ysrb1i2U1uXdtCUdRDc6H+QSDPKRmiWYxqOhaNeUML2GLnkKBTI6rZp8PAPFsF5d60C2DNpYLAb4&#10;5YZR7pe0XPuGxbbPK6FeNUYlSFcrU9NJPvx0WluAZNp6orK1cs0DaA6u11/0fKEAe8tiumcBgsP9&#10;MUTpDovUDk25vUVJ68Lnv+3nfOgAUUo6CBgNf9qwICjRby0UcjEcj7PiizM+Ox/BCc8jq+cRuzHX&#10;DjwMMa6eFzPnJ/1kyuDMR8zaPFdFiFmO2j21e+c69YOFaeViPi9pULln6dYuPc/g/QPON8lJVd72&#10;yM6eNOi8vMF+JvMgPfdL1vHLMfsJ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n3OyhdcAAAALAQAA&#10;DwAAAAAAAAABACAAAAAiAAAAZHJzL2Rvd25yZXYueG1sUEsBAhQAFAAAAAgAh07iQJ2xtQpTAgAA&#10;gQQAAA4AAAAAAAAAAQAgAAAAJgEAAGRycy9lMm9Eb2MueG1sUEsFBgAAAAAGAAYAWQEAAOsFAAAA&#10;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0E651B9" wp14:editId="7EDA188B">
                <wp:simplePos x="0" y="0"/>
                <wp:positionH relativeFrom="column">
                  <wp:posOffset>1480820</wp:posOffset>
                </wp:positionH>
                <wp:positionV relativeFrom="paragraph">
                  <wp:posOffset>361950</wp:posOffset>
                </wp:positionV>
                <wp:extent cx="483870" cy="415290"/>
                <wp:effectExtent l="6350" t="6350" r="12700" b="20320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4152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116.6pt;margin-top:28.5pt;height:32.7pt;width:38.1pt;z-index:252013568;v-text-anchor:middle;mso-width-relative:page;mso-height-relative:page;" filled="f" stroked="t" coordsize="21600,21600" o:gfxdata="UEsDBAoAAAAAAIdO4kAAAAAAAAAAAAAAAAAEAAAAZHJzL1BLAwQUAAAACACHTuJAs+qrK9cAAAAK&#10;AQAADwAAAGRycy9kb3ducmV2LnhtbE2Py07DMBBF90j8gzVIbBC165TQhjgVQuqCZVsktm48JBH2&#10;OIrd198zrGA5mqN7z63Xl+DFCac0RDIwnykQSG10A3UGPvabxyWIlC056yOhgSsmWDe3N7WtXDzT&#10;Fk+73AkOoVRZA33OYyVlansMNs3iiMS/rzgFm/mcOukme+bw4KVWqpTBDsQNvR3xrcf2e3cMBl6v&#10;MvttWm0eXEllmT/Tu/VLY+7v5uoFRMZL/oPhV5/VoWGnQzySS8Ib0EWhGTXw9MybGCjUagHiwKTW&#10;C5BNLf9PaH4AUEsDBBQAAAAIAIdO4kCLlxDZUgIAAIEEAAAOAAAAZHJzL2Uyb0RvYy54bWytVMtu&#10;EzEU3SPxD5b3dJI0pWnUSRW1CkKqaKWAWDseO2PJL2wnk/IBfAVLtv0s+A6OPWkTHitEFs59+V7f&#10;c8+dy6ud0WQrQlTO1nR4MqBEWO4aZdc1/fB+8WpCSUzMNkw7K2r6ICK9mr18cdn5qRi51ulGBIIk&#10;Nk47X9M2JT+tqshbYVg8cV5YOKULhiWoYV01gXXIbnQ1GgxeV50LjQ+OixhhvemddFbySyl4upMy&#10;ikR0TfG2VM5QzlU+q9klm64D863i+2ewf3iFYcqi6HOqG5YY2QT1RyqjeHDRyXTCnamclIqL0gO6&#10;GQ5+62bZMi9KLwAn+meY4v9Ly99t7wNRTU1PMSnLDGb049vj969fCAxAp/NxiqClvw97LULMre5k&#10;MPkfTZBdQfThGVGxS4TDOJ6cTs6BO4drPDwbXRTEq8NlH2J6I5whWaip0Fr5mHtmU7a9jQk1Ef0U&#10;lc3WLZTWZW7akg6kG50PcgkG+kjNEkTj0VC0a0qYXoOXPIWSMjqtmnw9J4phvbrWgWwZuLFYDPDL&#10;DaPcL2G59g2LbR9XXD1rjEqgrlamppN8+em2tkiSYeuBytLKNQ+AObief9HzhULaWxbTPQsgHN6P&#10;JUp3OKR2aMrtJUpaFz7/zZ7jwQN4KelAYDT8acOCoES/tWDIxXA8zowvyvjsfAQlHHtWxx67MdcO&#10;OAyxrp4XMccn/STK4MxH7No8V4WLWY7aPbR75Tr1i4Vt5WI+L2FguWfp1i49z8n7Ac43yUlVZntA&#10;Zw8aeF5msN/JvEjHeok6fDlm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z6qsr1wAAAAoBAAAP&#10;AAAAAAAAAAEAIAAAACIAAABkcnMvZG93bnJldi54bWxQSwECFAAUAAAACACHTuJAi5cQ2VICAACB&#10;BAAADgAAAAAAAAABACAAAAAmAQAAZHJzL2Uyb0RvYy54bWxQSwUGAAAAAAYABgBZAQAA6gU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0FEC93BF" wp14:editId="01ECB49F">
            <wp:extent cx="2339975" cy="4161790"/>
            <wp:effectExtent l="0" t="0" r="698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70D9EE02" wp14:editId="738CB00C">
            <wp:extent cx="2339975" cy="4161790"/>
            <wp:effectExtent l="0" t="0" r="6985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3ABF" w14:textId="77777777" w:rsidR="00B22AD6" w:rsidRDefault="002F6842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图12  删除自己发的文章或者评论</w:t>
      </w:r>
    </w:p>
    <w:p w14:paraId="030662EB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270D8752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4D0D263D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0C80CDA7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445E2AD4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6B9DD277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20A01C10" w14:textId="77777777" w:rsidR="00B22AD6" w:rsidRDefault="00B22AD6" w:rsidP="00720582">
      <w:pPr>
        <w:snapToGrid w:val="0"/>
        <w:spacing w:line="360" w:lineRule="auto"/>
        <w:ind w:leftChars="200" w:left="420"/>
        <w:jc w:val="center"/>
        <w:rPr>
          <w:rFonts w:ascii="宋体" w:eastAsia="宋体" w:hAnsi="宋体" w:cs="宋体"/>
          <w:sz w:val="24"/>
          <w:szCs w:val="32"/>
        </w:rPr>
      </w:pPr>
    </w:p>
    <w:p w14:paraId="39615CF7" w14:textId="77777777" w:rsidR="00B22AD6" w:rsidRDefault="002F6842">
      <w:pPr>
        <w:pStyle w:val="a9"/>
        <w:snapToGrid w:val="0"/>
        <w:spacing w:line="360" w:lineRule="auto"/>
        <w:ind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lastRenderedPageBreak/>
        <w:t>8.解除教务系统的绑定</w:t>
      </w:r>
    </w:p>
    <w:p w14:paraId="673850B0" w14:textId="77777777" w:rsidR="00B22AD6" w:rsidRDefault="002F6842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进入‘我’页面，绑定教务系统栏显示绑定，点击进入绑定页面，显示学号与姓名，点击解除绑定按钮，自动返回‘我’页面，绑定教务系统栏显示未绑定，成功解除绑定。</w:t>
      </w:r>
    </w:p>
    <w:p w14:paraId="767C4B6C" w14:textId="77777777" w:rsidR="00B22AD6" w:rsidRDefault="00B22AD6">
      <w:pPr>
        <w:snapToGri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32"/>
        </w:rPr>
      </w:pPr>
    </w:p>
    <w:p w14:paraId="1966661F" w14:textId="77777777" w:rsidR="00B22AD6" w:rsidRDefault="002F6842" w:rsidP="00720582">
      <w:pPr>
        <w:snapToGrid w:val="0"/>
        <w:spacing w:line="360" w:lineRule="auto"/>
        <w:ind w:leftChars="200" w:left="420"/>
        <w:jc w:val="left"/>
        <w:rPr>
          <w:rFonts w:ascii="宋体" w:eastAsia="宋体" w:hAnsi="宋体" w:cs="宋体"/>
          <w:b/>
          <w:bCs/>
          <w:sz w:val="28"/>
          <w:szCs w:val="36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3088768" behindDoc="0" locked="0" layoutInCell="1" allowOverlap="1" wp14:anchorId="774AADB9" wp14:editId="06F78BAB">
                <wp:simplePos x="0" y="0"/>
                <wp:positionH relativeFrom="column">
                  <wp:posOffset>3698875</wp:posOffset>
                </wp:positionH>
                <wp:positionV relativeFrom="paragraph">
                  <wp:posOffset>1626870</wp:posOffset>
                </wp:positionV>
                <wp:extent cx="1283970" cy="330200"/>
                <wp:effectExtent l="6350" t="6350" r="20320" b="13970"/>
                <wp:wrapNone/>
                <wp:docPr id="42" name="椭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97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291.25pt;margin-top:128.1pt;height:26pt;width:101.1pt;z-index:253088768;v-text-anchor:middle;mso-width-relative:page;mso-height-relative:page;" filled="f" stroked="t" coordsize="21600,21600" o:gfxdata="UEsDBAoAAAAAAIdO4kAAAAAAAAAAAAAAAAAEAAAAZHJzL1BLAwQUAAAACACHTuJAuzWSmNgAAAAL&#10;AQAADwAAAGRycy9kb3ducmV2LnhtbE2Py07DMBBF90j8gzVIbBC1a4hrQiYVQuqCZQsSWzc2SYQ9&#10;jmL39feYFSxH9+jeM836HDw7ujmNkRCWCwHMURftSD3Cx/vmXgNL2ZA1PpJDuLgE6/b6qjG1jSfa&#10;uuMu96yUUKoNwpDzVHOeusEFkxZxclSyrzgHk8s599zO5lTKg+dSCMWDGaksDGZyr4PrvneHgPBy&#10;4dlv09PmzipSKn+mN+M14u3NUjwDy+6c/2D41S/q0BanfTyQTcwjVFpWBUWQlZLACrHSjytge4QH&#10;oSXwtuH/f2h/AFBLAwQUAAAACACHTuJAGc343lACAACCBAAADgAAAGRycy9lMm9Eb2MueG1srVTL&#10;bhMxFN0j8Q+W93QmD0g7yqSKWgUhRbRSQKxvPHbGkl/YTiblA/gKlmz5LPgOrj2TpjxWiCyc+/K1&#10;z/G5M78+akUO3AdpTU1HFyUl3DDbSLOr6ft3qxeXlIQIpgFlDa/pAw/0evH82bxzFR/b1qqGe4JN&#10;TKg6V9M2RlcVRWAt1xAurOMGk8J6DRFdvysaDx1216oYl+WrorO+cd4yHgJGb/skXeT+QnAW74QI&#10;PBJVU7xbzKvP6zatxWIO1c6DayUbrgH/cAsN0uChj61uIQLZe/lHKy2Zt8GKeMGsLqwQkvGMAdGM&#10;yt/QbFpwPGNBcoJ7pCn8v7bs7eHeE9nUdDqmxIDGN/rx9dv3L58JBpCdzoUKizbu3g9eQDNBPQqv&#10;0z+CIMfM6MMjo/wYCcPgaHw5uZoh8Qxzk0mJT5aaFufdzof4mltNklFTrpR0IYGGCg7rEPvqU1UK&#10;G7uSSmEcKmVIlw6ZYVvCAPUjFEQ0tUNEwewoAbVDYbLoc8tglWzS9rQ7+N32RnlyABTHalXib7jc&#10;L2Xp7FsIbV+XU6kMKi0jaldJXdPLtPm0WxlEmHjrmUrW1jYPyLO3vQCDYyuJbdcQ4j14VBzeH6co&#10;3uEilEVQdrAoaa3/9Ld4qkchYJaSDhWMgD/uwXNK1BuDErkaTadJ8tmZvpyN0fFPM9unGbPXNxZ5&#10;GOG8OpbNVB/VyRTe6g84bMt0KqbAMDy7p3ZwbmI/WTiujC+XuQxl7iCuzcax1Lx/wOU+WiHz257Z&#10;GUhDoWeBDEOZJumpn6vOn47F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Ls1kpjYAAAACwEAAA8A&#10;AAAAAAAAAQAgAAAAIgAAAGRycy9kb3ducmV2LnhtbFBLAQIUABQAAAAIAIdO4kAZzfjeUAIAAIIE&#10;AAAOAAAAAAAAAAEAIAAAACc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61B5E387" wp14:editId="19E6AC07">
                <wp:simplePos x="0" y="0"/>
                <wp:positionH relativeFrom="column">
                  <wp:posOffset>412750</wp:posOffset>
                </wp:positionH>
                <wp:positionV relativeFrom="paragraph">
                  <wp:posOffset>1628775</wp:posOffset>
                </wp:positionV>
                <wp:extent cx="2012950" cy="614680"/>
                <wp:effectExtent l="6350" t="6350" r="7620" b="19050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614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3" type="#_x0000_t3" style="position:absolute;left:0pt;margin-left:32.5pt;margin-top:128.25pt;height:48.4pt;width:158.5pt;z-index:252372992;v-text-anchor:middle;mso-width-relative:page;mso-height-relative:page;" filled="f" stroked="t" coordsize="21600,21600" o:gfxdata="UEsDBAoAAAAAAIdO4kAAAAAAAAAAAAAAAAAEAAAAZHJzL1BLAwQUAAAACACHTuJA4BJMmNcAAAAK&#10;AQAADwAAAGRycy9kb3ducmV2LnhtbE2PzWrDMBCE74W+g9hCLyWRY2PhuJZDKeTQY5JCr4q1tU2l&#10;lbGUv7fv9tTcdneG2W+azdU7ccY5joE0rJYZCKQu2JF6DZ+H7aICEZMha1wg1HDDCJv28aExtQ0X&#10;2uF5n3rBIRRro2FIaaqljN2A3sRlmJBY+w6zN4nXuZd2NhcO907mWaakNyPxh8FM+D5g97M/eQ1v&#10;N5ncLq63L1aRUukrfhhXaf38tMpeQSS8pn8z/OEzOrTMdAwnslE4DarkKklDXqoSBBuKKufLkYey&#10;KEC2jbyv0P4CUEsDBBQAAAAIAIdO4kBgIo+OUAIAAIIEAAAOAAAAZHJzL2Uyb0RvYy54bWytVEuO&#10;GjEQ3UfKHSzvMw2I+SGaEQIRRRplRppEWRu3TVvyL7ahmRwgp8gy2xwrOUee3TBMPqsoLEyVq/zK&#10;9fyqpzd7o8lOhKicrenwbECJsNw1ym5q+v7d6tUVJTEx2zDtrKjpo4j0ZvbyxbTzEzFyrdONCAQg&#10;Nk46X9M2JT+pqshbYVg8c15YBKULhiW4YVM1gXVAN7oaDQYXVedC44PjIkbsLvsgnRV8KQVPd1JG&#10;kYiuKe6WyhrKus5rNZuyySYw3yp+uAb7h1sYpiyKPkEtWWJkG9QfUEbx4KKT6Yw7UzkpFRelB3Qz&#10;HPzWzUPLvCi9gJzon2iK/w+Wv93dB6Kamo5Bj2UGb/Tj67fvXz4TbICdzscJkh78fTh4EWZudS+D&#10;yf9oguwLo49PjIp9IhybaGp0fQ5kjtjFcHxxVUCr02kfYnotnCHZqKnQWvmYm2YTtruNCUWRfczK&#10;29atlNbl4bQlHVQ3uhzkEgz6kZolmMajo2g3lDC9gTB5CgUyOq2afDwDxbBZL3QgOwZxrFYD/HLH&#10;KPdLWq69ZLHt80qol41RCdrVytT0Kh8+ntYWIJm3nqlsrV3zCJ6D6wUYPV8pwN6ymO5ZgOJwf0xR&#10;usMitUNT7mBR0rrw6W/7OR9CQJSSDgpGwx+3LAhK9BsLiVwPx/lNU3HG55cjOOF5ZP08Yrdm4cDD&#10;EPPqeTFzftJHUwZnPmDY5rkqQsxy1O6pPTiL1E8WxpWL+bykQeaepVv74HkG7x9wvk1OqvK2J3YO&#10;pEHo5Q0OQ5kn6blfsk6fjtl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4BJMmNcAAAAKAQAADwAA&#10;AAAAAAABACAAAAAiAAAAZHJzL2Rvd25yZXYueG1sUEsBAhQAFAAAAAgAh07iQGAij45QAgAAggQA&#10;AA4AAAAAAAAAAQAgAAAAJg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eastAsia="宋体" w:hAnsi="宋体" w:cs="宋体"/>
          <w:b/>
          <w:bCs/>
          <w:noProof/>
          <w:sz w:val="28"/>
          <w:szCs w:val="36"/>
        </w:rPr>
        <w:drawing>
          <wp:inline distT="0" distB="0" distL="0" distR="0" wp14:anchorId="4162574B" wp14:editId="74BBAE69">
            <wp:extent cx="2339975" cy="4161155"/>
            <wp:effectExtent l="0" t="0" r="698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  <w:szCs w:val="32"/>
        </w:rPr>
        <w:drawing>
          <wp:inline distT="0" distB="0" distL="0" distR="0" wp14:anchorId="5F1EEE00" wp14:editId="409D5994">
            <wp:extent cx="2339975" cy="4162425"/>
            <wp:effectExtent l="0" t="0" r="6985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7EB8" w14:textId="77777777" w:rsidR="00B22AD6" w:rsidRDefault="002F6842">
      <w:pPr>
        <w:pStyle w:val="a9"/>
        <w:snapToGrid w:val="0"/>
        <w:spacing w:line="360" w:lineRule="auto"/>
        <w:ind w:firstLine="480"/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图13  解除教务系统的绑定</w:t>
      </w:r>
    </w:p>
    <w:p w14:paraId="2BD208F3" w14:textId="77777777" w:rsidR="00B22AD6" w:rsidRDefault="00B22AD6"/>
    <w:p w14:paraId="33AE1D48" w14:textId="77777777" w:rsidR="00B22AD6" w:rsidRDefault="00B22AD6">
      <w:pPr>
        <w:snapToGrid w:val="0"/>
        <w:spacing w:line="360" w:lineRule="auto"/>
        <w:rPr>
          <w:rFonts w:ascii="宋体" w:eastAsia="宋体" w:hAnsi="宋体" w:cs="宋体"/>
          <w:b/>
          <w:bCs/>
          <w:sz w:val="28"/>
          <w:szCs w:val="36"/>
        </w:rPr>
      </w:pPr>
    </w:p>
    <w:p w14:paraId="39A6262D" w14:textId="77777777" w:rsidR="00B22AD6" w:rsidRDefault="00B22AD6">
      <w:pPr>
        <w:snapToGrid w:val="0"/>
        <w:spacing w:line="360" w:lineRule="auto"/>
        <w:rPr>
          <w:rFonts w:ascii="宋体" w:eastAsia="宋体" w:hAnsi="宋体" w:cs="宋体"/>
          <w:b/>
          <w:bCs/>
          <w:sz w:val="28"/>
          <w:szCs w:val="36"/>
        </w:rPr>
      </w:pPr>
    </w:p>
    <w:p w14:paraId="36137014" w14:textId="77777777" w:rsidR="00B22AD6" w:rsidRDefault="00B22AD6">
      <w:pPr>
        <w:snapToGrid w:val="0"/>
        <w:spacing w:line="360" w:lineRule="auto"/>
        <w:rPr>
          <w:rFonts w:ascii="宋体" w:eastAsia="宋体" w:hAnsi="宋体" w:cs="宋体"/>
          <w:b/>
          <w:bCs/>
          <w:sz w:val="28"/>
          <w:szCs w:val="36"/>
        </w:rPr>
      </w:pPr>
    </w:p>
    <w:p w14:paraId="22BF800A" w14:textId="77777777" w:rsidR="00B22AD6" w:rsidRDefault="00B22AD6">
      <w:pPr>
        <w:snapToGrid w:val="0"/>
        <w:spacing w:line="360" w:lineRule="auto"/>
        <w:rPr>
          <w:rFonts w:ascii="宋体" w:eastAsia="宋体" w:hAnsi="宋体" w:cs="宋体"/>
          <w:b/>
          <w:bCs/>
          <w:sz w:val="28"/>
          <w:szCs w:val="36"/>
        </w:rPr>
      </w:pPr>
    </w:p>
    <w:p w14:paraId="279FD221" w14:textId="77777777" w:rsidR="00B22AD6" w:rsidRDefault="00B22AD6">
      <w:pPr>
        <w:snapToGrid w:val="0"/>
        <w:spacing w:line="360" w:lineRule="auto"/>
        <w:rPr>
          <w:rFonts w:ascii="宋体" w:eastAsia="宋体" w:hAnsi="宋体" w:cs="宋体"/>
          <w:b/>
          <w:bCs/>
          <w:sz w:val="28"/>
          <w:szCs w:val="36"/>
        </w:rPr>
      </w:pPr>
    </w:p>
    <w:p w14:paraId="394D154E" w14:textId="77777777" w:rsidR="00B22AD6" w:rsidRDefault="00B22AD6">
      <w:pPr>
        <w:snapToGrid w:val="0"/>
        <w:spacing w:line="360" w:lineRule="auto"/>
        <w:rPr>
          <w:rFonts w:ascii="宋体" w:eastAsia="宋体" w:hAnsi="宋体" w:cs="宋体"/>
          <w:b/>
          <w:bCs/>
          <w:sz w:val="28"/>
          <w:szCs w:val="36"/>
        </w:rPr>
      </w:pPr>
    </w:p>
    <w:p w14:paraId="5D371897" w14:textId="77777777" w:rsidR="00B22AD6" w:rsidRDefault="00B22AD6">
      <w:pPr>
        <w:snapToGrid w:val="0"/>
        <w:spacing w:line="360" w:lineRule="auto"/>
        <w:rPr>
          <w:rFonts w:ascii="宋体" w:eastAsia="宋体" w:hAnsi="宋体" w:cs="宋体"/>
          <w:b/>
          <w:bCs/>
          <w:sz w:val="28"/>
          <w:szCs w:val="36"/>
        </w:rPr>
      </w:pPr>
    </w:p>
    <w:p w14:paraId="25B74F18" w14:textId="77777777" w:rsidR="00B22AD6" w:rsidRDefault="002F6842">
      <w:pPr>
        <w:pStyle w:val="1"/>
      </w:pPr>
      <w:bookmarkStart w:id="83" w:name="_Toc3613_WPSOffice_Level1"/>
      <w:bookmarkStart w:id="84" w:name="_Toc3341_WPSOffice_Level1"/>
      <w:bookmarkStart w:id="85" w:name="_Toc7201_WPSOffice_Level1"/>
      <w:bookmarkStart w:id="86" w:name="_Toc392447884"/>
      <w:r>
        <w:rPr>
          <w:rFonts w:hint="eastAsia"/>
        </w:rPr>
        <w:lastRenderedPageBreak/>
        <w:t>5分工说明</w:t>
      </w:r>
      <w:bookmarkEnd w:id="83"/>
      <w:bookmarkEnd w:id="84"/>
      <w:bookmarkEnd w:id="85"/>
      <w:bookmarkEnd w:id="86"/>
    </w:p>
    <w:p w14:paraId="2AA9E0F0" w14:textId="52272CD4" w:rsidR="00AF3018" w:rsidRDefault="002F6842" w:rsidP="00AF3018">
      <w:pPr>
        <w:widowControl/>
        <w:ind w:leftChars="100" w:left="210"/>
        <w:jc w:val="left"/>
        <w:rPr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1.</w:t>
      </w:r>
      <w:r>
        <w:rPr>
          <w:rFonts w:ascii="宋体" w:eastAsia="宋体" w:hAnsi="宋体" w:cs="宋体"/>
          <w:kern w:val="0"/>
          <w:sz w:val="24"/>
          <w:lang w:bidi="ar"/>
        </w:rPr>
        <w:t>马董</w:t>
      </w:r>
      <w:r>
        <w:rPr>
          <w:rFonts w:ascii="宋体" w:eastAsia="宋体" w:hAnsi="宋体" w:cs="宋体"/>
          <w:kern w:val="0"/>
          <w:sz w:val="24"/>
          <w:lang w:bidi="ar"/>
        </w:rPr>
        <w:br/>
        <w:t>负责数据爬取、课表和成绩模块的设计，辅助文档编写、制作作品展示报告PPT</w:t>
      </w:r>
      <w:r>
        <w:rPr>
          <w:rFonts w:ascii="宋体" w:eastAsia="宋体" w:hAnsi="宋体" w:cs="宋体" w:hint="eastAsia"/>
          <w:kern w:val="0"/>
          <w:sz w:val="24"/>
          <w:lang w:bidi="ar"/>
        </w:rPr>
        <w:t>。</w:t>
      </w:r>
    </w:p>
    <w:p w14:paraId="6805329A" w14:textId="20104167" w:rsidR="00AF3018" w:rsidRDefault="00AF3018" w:rsidP="00AF3018">
      <w:pPr>
        <w:widowControl/>
        <w:ind w:leftChars="2700" w:left="5670" w:firstLine="210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签字：</w:t>
      </w:r>
    </w:p>
    <w:p w14:paraId="42258931" w14:textId="60ACB6BD" w:rsidR="00B22AD6" w:rsidRDefault="002F6842" w:rsidP="00720582">
      <w:pPr>
        <w:widowControl/>
        <w:ind w:leftChars="100" w:left="210"/>
        <w:jc w:val="left"/>
        <w:rPr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br/>
        <w:t>2.任永辉</w:t>
      </w:r>
      <w:r>
        <w:rPr>
          <w:rFonts w:ascii="宋体" w:eastAsia="宋体" w:hAnsi="宋体" w:cs="宋体"/>
          <w:kern w:val="0"/>
          <w:sz w:val="24"/>
          <w:lang w:bidi="ar"/>
        </w:rPr>
        <w:br/>
        <w:t>服务器搭建、API设计、八卦校园和个人中心模块设计、辅助文档编写、制作关键代码讲解PPT。</w:t>
      </w:r>
    </w:p>
    <w:p w14:paraId="43EFB275" w14:textId="13521D63" w:rsidR="00AF3018" w:rsidRDefault="00AF3018" w:rsidP="00AF3018">
      <w:pPr>
        <w:widowControl/>
        <w:ind w:leftChars="2700" w:left="5670" w:firstLine="210"/>
        <w:jc w:val="left"/>
        <w:rPr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签字：</w:t>
      </w:r>
    </w:p>
    <w:p w14:paraId="350D05ED" w14:textId="77777777" w:rsidR="00B22AD6" w:rsidRDefault="002F6842" w:rsidP="00720582">
      <w:pPr>
        <w:widowControl/>
        <w:ind w:leftChars="100" w:left="210"/>
        <w:jc w:val="left"/>
        <w:rPr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br/>
        <w:t>3.李应涛</w:t>
      </w:r>
      <w:r>
        <w:rPr>
          <w:rFonts w:ascii="宋体" w:eastAsia="宋体" w:hAnsi="宋体" w:cs="宋体"/>
          <w:kern w:val="0"/>
          <w:sz w:val="24"/>
          <w:lang w:bidi="ar"/>
        </w:rPr>
        <w:br/>
        <w:t>课表和成绩前端页面设计、编写文档软件设计和软件操作说明2部分、制作相似软件分析报告PPT。</w:t>
      </w:r>
    </w:p>
    <w:p w14:paraId="503E09C0" w14:textId="29957948" w:rsidR="00AF3018" w:rsidRDefault="00AF3018" w:rsidP="00AF3018">
      <w:pPr>
        <w:widowControl/>
        <w:ind w:leftChars="2700" w:left="5670" w:firstLine="210"/>
        <w:jc w:val="left"/>
        <w:rPr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签字：</w:t>
      </w:r>
    </w:p>
    <w:p w14:paraId="161C1C5D" w14:textId="77777777" w:rsidR="00AF3018" w:rsidRDefault="002F6842" w:rsidP="00720582">
      <w:pPr>
        <w:widowControl/>
        <w:ind w:leftChars="100" w:left="210"/>
        <w:jc w:val="left"/>
        <w:rPr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br/>
        <w:t>4.杨宇迪</w:t>
      </w:r>
      <w:r>
        <w:rPr>
          <w:rFonts w:ascii="宋体" w:eastAsia="宋体" w:hAnsi="宋体" w:cs="宋体"/>
          <w:kern w:val="0"/>
          <w:sz w:val="24"/>
          <w:lang w:bidi="ar"/>
        </w:rPr>
        <w:br/>
        <w:t>八卦校园和个人中心前端页面设计、编写文档选题说明和需求分析2部分、制作选题和需求报告PPT。</w:t>
      </w:r>
    </w:p>
    <w:p w14:paraId="4FA928DE" w14:textId="4F78E391" w:rsidR="00B22AD6" w:rsidRDefault="00AF3018" w:rsidP="00AF3018">
      <w:pPr>
        <w:widowControl/>
        <w:ind w:leftChars="2700" w:left="5670" w:firstLine="210"/>
        <w:jc w:val="left"/>
        <w:rPr>
          <w:rFonts w:hint="eastAsia"/>
          <w:sz w:val="24"/>
        </w:rPr>
      </w:pPr>
      <w:bookmarkStart w:id="87" w:name="_GoBack"/>
      <w:bookmarkEnd w:id="87"/>
      <w:r>
        <w:rPr>
          <w:rFonts w:ascii="宋体" w:eastAsia="宋体" w:hAnsi="宋体" w:cs="宋体" w:hint="eastAsia"/>
          <w:kern w:val="0"/>
          <w:sz w:val="24"/>
          <w:lang w:bidi="ar"/>
        </w:rPr>
        <w:t>签字：</w:t>
      </w:r>
    </w:p>
    <w:p w14:paraId="2791A956" w14:textId="77777777" w:rsidR="00B22AD6" w:rsidRDefault="00B22AD6" w:rsidP="00B22AD6">
      <w:pPr>
        <w:ind w:leftChars="100" w:left="210"/>
      </w:pPr>
    </w:p>
    <w:sectPr w:rsidR="00B22AD6">
      <w:footerReference w:type="default" r:id="rId2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FA06A5" w14:textId="77777777" w:rsidR="00550CCD" w:rsidRDefault="002F6842">
      <w:r>
        <w:separator/>
      </w:r>
    </w:p>
  </w:endnote>
  <w:endnote w:type="continuationSeparator" w:id="0">
    <w:p w14:paraId="34DE0A9E" w14:textId="77777777" w:rsidR="00550CCD" w:rsidRDefault="002F68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libri Light">
    <w:altName w:val="Adobe Garamond Pro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EBD185" w14:textId="77777777" w:rsidR="00B22AD6" w:rsidRDefault="00B22AD6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954063" w14:textId="77777777" w:rsidR="00B22AD6" w:rsidRDefault="002F684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819AA53" wp14:editId="6BA804DF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22555" cy="14605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555" cy="146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CFCD3C" w14:textId="77777777" w:rsidR="00B22AD6" w:rsidRDefault="002F6842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AF3018">
                            <w:rPr>
                              <w:noProof/>
                            </w:rPr>
                            <w:t>18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文本框 32" o:spid="_x0000_s1026" type="#_x0000_t202" style="position:absolute;margin-left:-41.55pt;margin-top:0;width:9.65pt;height:11.5pt;z-index:2516654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+RjxGUCAAAKBQAADgAAAGRycy9lMm9Eb2MueG1srFTNbhMxEL4j8Q6W72STlEQo6qYKqYKQKloR&#10;EGfHaycr/CfbzW54AHgDTly481x9Dj57sykULkVcvLOeb/6+mfH5RasV2QsfamtKOhoMKRGG26o2&#10;25K+f7d69oKSEJmpmLJGlPQgAr2YP31y3riZGNudVZXwBE5MmDWupLsY3awoAt8JzcLAOmGglNZr&#10;FvHrt0XlWQPvWhXj4XBaNNZXzlsuQsDtZaek8+xfSsHjtZRBRKJKitxiPn0+N+ks5udstvXM7Wp+&#10;TIP9Qxaa1QZBT64uWWTk1td/uNI19zZYGQfc6sJKWXORa0A1o+GDatY75kSuBeQEd6Ip/D+3/M3+&#10;xpO6KunZmBLDNHp09/XL3bcfd98/E9yBoMaFGXBrB2RsX9oWje7vAy5T3a30On1REYEeVB9O9Io2&#10;Ep6MxuPJZEIJh2r0fDqcZPqLe2PnQ3wlrCZJKKlH9zKpbH8VIhIBtIekWMauaqVyB5UhTUmnZ3D5&#10;mwYWysAwldClmqV4UCLhlHkrJKrPGaeLPHdiqTzZM0wM41yYmIvNnoBOKImwjzE84pOpyDP5GOOT&#10;RY5sTTwZ69pYn+t9kHb1sU9Zdviega7uREFsN+2xtRtbHdBZb7vlCI6vavB/xUK8YR7bgGZiw+M1&#10;DqkseLZHiZKd9Z/+dp/wGFJoKWmwXSU1WH9K1GuD4U2L2Au+Fza9YG710oL8EV4Ox7MIAx9VL0pv&#10;9Qes/SLFgIoZjkgljb24jN2G49ngYrHIIKybY/HKrB1PrnOz3eI2YobyaCVSOiaOZGHh8sQdH4e0&#10;0b/+Z9T9Ezb/CQAA//8DAFBLAwQUAAYACAAAACEA8L0kFNgAAAADAQAADwAAAGRycy9kb3ducmV2&#10;LnhtbEyPwU7DMBBE70j8g7VI3KhDgxCk2VRQEY5INBw4uvE2CdjryHbT8Pe4XOhlpdGMZt6W69ka&#10;MZEPg2OE20UGgrh1euAO4aOpbx5AhKhYK+OYEH4owLq6vChVod2R32naxk6kEg6FQuhjHAspQ9uT&#10;VWHhRuLk7Z23KibpO6m9OqZya+Qyy+6lVQOnhV6NtOmp/d4eLMKmbho/UfDmk17r/Ovt+Y5eZsTr&#10;q/lpBSLSHP/DcMJP6FAlpp07sA7CIKRH4t89eY85iB3CMs9AVqU8Z69+AQAA//8DAFBLAQItABQA&#10;BgAIAAAAIQDkmcPA+wAAAOEBAAATAAAAAAAAAAAAAAAAAAAAAABbQ29udGVudF9UeXBlc10ueG1s&#10;UEsBAi0AFAAGAAgAAAAhACOyauHXAAAAlAEAAAsAAAAAAAAAAAAAAAAALAEAAF9yZWxzLy5yZWxz&#10;UEsBAi0AFAAGAAgAAAAhAD/kY8RlAgAACgUAAA4AAAAAAAAAAAAAAAAALAIAAGRycy9lMm9Eb2Mu&#10;eG1sUEsBAi0AFAAGAAgAAAAhAPC9JBTYAAAAAwEAAA8AAAAAAAAAAAAAAAAAvQQAAGRycy9kb3du&#10;cmV2LnhtbFBLBQYAAAAABAAEAPMAAADCBQAAAAA=&#10;" filled="f" stroked="f" strokeweight=".5pt">
              <v:textbox style="mso-fit-shape-to-text:t" inset="0,0,0,0">
                <w:txbxContent>
                  <w:p w14:paraId="27CFCD3C" w14:textId="77777777" w:rsidR="00B22AD6" w:rsidRDefault="002F6842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noProof/>
                      </w:rPr>
                      <w:t>18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826BF6" w14:textId="77777777" w:rsidR="00550CCD" w:rsidRDefault="002F6842">
      <w:r>
        <w:separator/>
      </w:r>
    </w:p>
  </w:footnote>
  <w:footnote w:type="continuationSeparator" w:id="0">
    <w:p w14:paraId="0E957D3D" w14:textId="77777777" w:rsidR="00550CCD" w:rsidRDefault="002F68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C83D0B"/>
    <w:multiLevelType w:val="multilevel"/>
    <w:tmpl w:val="15C83D0B"/>
    <w:lvl w:ilvl="0">
      <w:start w:val="1"/>
      <w:numFmt w:val="decimal"/>
      <w:suff w:val="nothing"/>
      <w:lvlText w:val="%1.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0" w:firstLine="5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bordersDoNotSurroundHeader/>
  <w:bordersDoNotSurroundFooter/>
  <w:attachedTemplate r:id="rId1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5B2CAD"/>
    <w:rsid w:val="00031E85"/>
    <w:rsid w:val="000D60C6"/>
    <w:rsid w:val="001869B3"/>
    <w:rsid w:val="002634C3"/>
    <w:rsid w:val="002B342A"/>
    <w:rsid w:val="002F6842"/>
    <w:rsid w:val="004519D0"/>
    <w:rsid w:val="00516870"/>
    <w:rsid w:val="00542DE5"/>
    <w:rsid w:val="00550CCD"/>
    <w:rsid w:val="005539FC"/>
    <w:rsid w:val="006363EC"/>
    <w:rsid w:val="00647A9A"/>
    <w:rsid w:val="00651B4F"/>
    <w:rsid w:val="00654ED7"/>
    <w:rsid w:val="00720582"/>
    <w:rsid w:val="00761347"/>
    <w:rsid w:val="0091177C"/>
    <w:rsid w:val="009D2E40"/>
    <w:rsid w:val="009E689C"/>
    <w:rsid w:val="00A62853"/>
    <w:rsid w:val="00A9446C"/>
    <w:rsid w:val="00AD43D7"/>
    <w:rsid w:val="00AF3018"/>
    <w:rsid w:val="00B22AD6"/>
    <w:rsid w:val="00D006DB"/>
    <w:rsid w:val="00DB7347"/>
    <w:rsid w:val="00DC645C"/>
    <w:rsid w:val="00DF3B38"/>
    <w:rsid w:val="00F037C9"/>
    <w:rsid w:val="08B650D2"/>
    <w:rsid w:val="090124C9"/>
    <w:rsid w:val="0D103AE8"/>
    <w:rsid w:val="180F3774"/>
    <w:rsid w:val="19847217"/>
    <w:rsid w:val="1C0E4CD9"/>
    <w:rsid w:val="1D05660C"/>
    <w:rsid w:val="1E1F1E8A"/>
    <w:rsid w:val="20DB6C53"/>
    <w:rsid w:val="22677494"/>
    <w:rsid w:val="22D3562A"/>
    <w:rsid w:val="296271D0"/>
    <w:rsid w:val="2C023B35"/>
    <w:rsid w:val="2F5B2CAD"/>
    <w:rsid w:val="31D50D7A"/>
    <w:rsid w:val="33D806C1"/>
    <w:rsid w:val="36334C53"/>
    <w:rsid w:val="367C66DD"/>
    <w:rsid w:val="3B3535C1"/>
    <w:rsid w:val="49230D80"/>
    <w:rsid w:val="49D916F3"/>
    <w:rsid w:val="4A513BD6"/>
    <w:rsid w:val="4A6010E1"/>
    <w:rsid w:val="4B0907DB"/>
    <w:rsid w:val="4B2D324F"/>
    <w:rsid w:val="4DE3394A"/>
    <w:rsid w:val="55CA4BE5"/>
    <w:rsid w:val="5C355684"/>
    <w:rsid w:val="61F9517F"/>
    <w:rsid w:val="65EE15DF"/>
    <w:rsid w:val="6D535020"/>
    <w:rsid w:val="6EED0693"/>
    <w:rsid w:val="705C6BC5"/>
    <w:rsid w:val="74FA1164"/>
    <w:rsid w:val="76FB4B36"/>
    <w:rsid w:val="775807D6"/>
    <w:rsid w:val="7C9E3751"/>
    <w:rsid w:val="7E7F7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  <w14:docId w14:val="3ABB13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ind w:hanging="2"/>
      <w:jc w:val="left"/>
      <w:outlineLvl w:val="0"/>
    </w:pPr>
    <w:rPr>
      <w:rFonts w:ascii="黑体" w:eastAsia="黑体" w:hAnsi="黑体" w:cs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napToGrid w:val="0"/>
      <w:spacing w:before="260" w:after="260"/>
      <w:outlineLvl w:val="1"/>
    </w:pPr>
    <w:rPr>
      <w:rFonts w:ascii="黑体" w:eastAsia="黑体" w:hAnsi="黑体"/>
      <w:b/>
      <w:bCs/>
      <w:sz w:val="28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/>
      <w:outlineLvl w:val="2"/>
    </w:pPr>
    <w:rPr>
      <w:rFonts w:ascii="黑体" w:eastAsia="黑体" w:hAnsi="黑体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Hyperlink"/>
    <w:basedOn w:val="a0"/>
    <w:rPr>
      <w:color w:val="0000FF"/>
      <w:u w:val="single"/>
    </w:rPr>
  </w:style>
  <w:style w:type="character" w:customStyle="1" w:styleId="a6">
    <w:name w:val="页眉字符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字符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aa">
    <w:name w:val="Balloon Text"/>
    <w:basedOn w:val="a"/>
    <w:link w:val="ab"/>
    <w:rsid w:val="00720582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rsid w:val="00720582"/>
    <w:rPr>
      <w:rFonts w:ascii="Heiti SC Light" w:eastAsia="Heiti SC Light" w:hAnsiTheme="minorHAnsi" w:cstheme="minorBidi"/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720582"/>
    <w:pPr>
      <w:widowControl/>
      <w:spacing w:before="480" w:after="0" w:line="276" w:lineRule="auto"/>
      <w:ind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720582"/>
    <w:pPr>
      <w:spacing w:before="120"/>
      <w:jc w:val="left"/>
    </w:pPr>
    <w:rPr>
      <w:b/>
      <w:sz w:val="24"/>
    </w:rPr>
  </w:style>
  <w:style w:type="paragraph" w:styleId="20">
    <w:name w:val="toc 2"/>
    <w:basedOn w:val="a"/>
    <w:next w:val="a"/>
    <w:autoRedefine/>
    <w:uiPriority w:val="39"/>
    <w:rsid w:val="00720582"/>
    <w:pPr>
      <w:ind w:left="210"/>
      <w:jc w:val="left"/>
    </w:pPr>
    <w:rPr>
      <w:b/>
      <w:sz w:val="22"/>
      <w:szCs w:val="22"/>
    </w:rPr>
  </w:style>
  <w:style w:type="paragraph" w:styleId="30">
    <w:name w:val="toc 3"/>
    <w:basedOn w:val="a"/>
    <w:next w:val="a"/>
    <w:autoRedefine/>
    <w:uiPriority w:val="39"/>
    <w:rsid w:val="00720582"/>
    <w:pPr>
      <w:ind w:left="42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rsid w:val="00720582"/>
    <w:pPr>
      <w:ind w:left="63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rsid w:val="00720582"/>
    <w:pPr>
      <w:ind w:left="84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rsid w:val="00720582"/>
    <w:pPr>
      <w:ind w:left="105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rsid w:val="00720582"/>
    <w:pPr>
      <w:ind w:left="126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rsid w:val="00720582"/>
    <w:pPr>
      <w:ind w:left="147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rsid w:val="00720582"/>
    <w:pPr>
      <w:ind w:left="1680"/>
      <w:jc w:val="left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ind w:hanging="2"/>
      <w:jc w:val="left"/>
      <w:outlineLvl w:val="0"/>
    </w:pPr>
    <w:rPr>
      <w:rFonts w:ascii="黑体" w:eastAsia="黑体" w:hAnsi="黑体" w:cs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napToGrid w:val="0"/>
      <w:spacing w:before="260" w:after="260"/>
      <w:outlineLvl w:val="1"/>
    </w:pPr>
    <w:rPr>
      <w:rFonts w:ascii="黑体" w:eastAsia="黑体" w:hAnsi="黑体"/>
      <w:b/>
      <w:bCs/>
      <w:sz w:val="28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/>
      <w:outlineLvl w:val="2"/>
    </w:pPr>
    <w:rPr>
      <w:rFonts w:ascii="黑体" w:eastAsia="黑体" w:hAnsi="黑体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Hyperlink"/>
    <w:basedOn w:val="a0"/>
    <w:rPr>
      <w:color w:val="0000FF"/>
      <w:u w:val="single"/>
    </w:rPr>
  </w:style>
  <w:style w:type="character" w:customStyle="1" w:styleId="a6">
    <w:name w:val="页眉字符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字符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aa">
    <w:name w:val="Balloon Text"/>
    <w:basedOn w:val="a"/>
    <w:link w:val="ab"/>
    <w:rsid w:val="00720582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rsid w:val="00720582"/>
    <w:rPr>
      <w:rFonts w:ascii="Heiti SC Light" w:eastAsia="Heiti SC Light" w:hAnsiTheme="minorHAnsi" w:cstheme="minorBidi"/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720582"/>
    <w:pPr>
      <w:widowControl/>
      <w:spacing w:before="480" w:after="0" w:line="276" w:lineRule="auto"/>
      <w:ind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720582"/>
    <w:pPr>
      <w:spacing w:before="120"/>
      <w:jc w:val="left"/>
    </w:pPr>
    <w:rPr>
      <w:b/>
      <w:sz w:val="24"/>
    </w:rPr>
  </w:style>
  <w:style w:type="paragraph" w:styleId="20">
    <w:name w:val="toc 2"/>
    <w:basedOn w:val="a"/>
    <w:next w:val="a"/>
    <w:autoRedefine/>
    <w:uiPriority w:val="39"/>
    <w:rsid w:val="00720582"/>
    <w:pPr>
      <w:ind w:left="210"/>
      <w:jc w:val="left"/>
    </w:pPr>
    <w:rPr>
      <w:b/>
      <w:sz w:val="22"/>
      <w:szCs w:val="22"/>
    </w:rPr>
  </w:style>
  <w:style w:type="paragraph" w:styleId="30">
    <w:name w:val="toc 3"/>
    <w:basedOn w:val="a"/>
    <w:next w:val="a"/>
    <w:autoRedefine/>
    <w:uiPriority w:val="39"/>
    <w:rsid w:val="00720582"/>
    <w:pPr>
      <w:ind w:left="42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rsid w:val="00720582"/>
    <w:pPr>
      <w:ind w:left="63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rsid w:val="00720582"/>
    <w:pPr>
      <w:ind w:left="84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rsid w:val="00720582"/>
    <w:pPr>
      <w:ind w:left="105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rsid w:val="00720582"/>
    <w:pPr>
      <w:ind w:left="126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rsid w:val="00720582"/>
    <w:pPr>
      <w:ind w:left="147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rsid w:val="00720582"/>
    <w:pPr>
      <w:ind w:left="1680"/>
      <w:jc w:val="left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footer" Target="footer1.xm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onyme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B90FD1-395B-5C46-AAF2-20AC613D6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\Users\Anonyme\AppData\Roaming\Kingsoft\wps\addons\pool\win-i386\knewfileruby_1.0.0.10\template\wps\0.docx</Template>
  <TotalTime>14</TotalTime>
  <Pages>20</Pages>
  <Words>839</Words>
  <Characters>4786</Characters>
  <Application>Microsoft Macintosh Word</Application>
  <DocSecurity>0</DocSecurity>
  <Lines>39</Lines>
  <Paragraphs>11</Paragraphs>
  <ScaleCrop>false</ScaleCrop>
  <Company/>
  <LinksUpToDate>false</LinksUpToDate>
  <CharactersWithSpaces>5614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Anonyme</dc:creator>
  <cp:lastModifiedBy>董 马</cp:lastModifiedBy>
  <cp:revision>17</cp:revision>
  <dcterms:created xsi:type="dcterms:W3CDTF">2018-07-01T13:07:00Z</dcterms:created>
  <dcterms:modified xsi:type="dcterms:W3CDTF">2018-07-09T00:53:00Z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